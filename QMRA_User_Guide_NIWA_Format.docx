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C3B9" w14:textId="77777777" w:rsidR="0077182B" w:rsidRPr="009B6361" w:rsidRDefault="0077182B" w:rsidP="0077182B">
      <w:pPr>
        <w:jc w:val="center"/>
        <w:rPr>
          <w:b/>
          <w:bCs/>
          <w:color w:val="1822F8"/>
          <w:sz w:val="44"/>
          <w:szCs w:val="44"/>
        </w:rPr>
      </w:pPr>
      <w:bookmarkStart w:id="0" w:name="ReviewersCheckList"/>
      <w:r w:rsidRPr="009B6361">
        <w:rPr>
          <w:b/>
          <w:bCs/>
          <w:color w:val="1822F8"/>
          <w:sz w:val="44"/>
          <w:szCs w:val="44"/>
        </w:rPr>
        <w:t>Client report template</w:t>
      </w:r>
    </w:p>
    <w:p w14:paraId="15E4567E" w14:textId="77777777" w:rsidR="000B7138" w:rsidRPr="00A05198" w:rsidRDefault="00F32AE0" w:rsidP="000B7138">
      <w:pPr>
        <w:jc w:val="center"/>
        <w:rPr>
          <w:color w:val="1822F8"/>
          <w:sz w:val="28"/>
        </w:rPr>
      </w:pPr>
      <w:r w:rsidRPr="00A05198">
        <w:rPr>
          <w:color w:val="1822F8"/>
          <w:sz w:val="24"/>
        </w:rPr>
        <w:t xml:space="preserve">(Template version </w:t>
      </w:r>
      <w:r w:rsidR="009F36D4">
        <w:rPr>
          <w:color w:val="1822F8"/>
          <w:sz w:val="24"/>
        </w:rPr>
        <w:t>7.</w:t>
      </w:r>
      <w:r w:rsidR="009A132C">
        <w:rPr>
          <w:color w:val="1822F8"/>
          <w:sz w:val="24"/>
        </w:rPr>
        <w:t>1</w:t>
      </w:r>
      <w:r w:rsidR="00FA09F9" w:rsidRPr="00A05198">
        <w:rPr>
          <w:color w:val="1822F8"/>
          <w:sz w:val="24"/>
        </w:rPr>
        <w:t xml:space="preserve"> </w:t>
      </w:r>
      <w:r w:rsidR="00916ADD" w:rsidRPr="00A05198">
        <w:rPr>
          <w:color w:val="1822F8"/>
          <w:sz w:val="24"/>
        </w:rPr>
        <w:t xml:space="preserve">– </w:t>
      </w:r>
      <w:r w:rsidR="009A132C">
        <w:rPr>
          <w:color w:val="1822F8"/>
          <w:sz w:val="24"/>
        </w:rPr>
        <w:t>August</w:t>
      </w:r>
      <w:r w:rsidR="00A90F4C" w:rsidRPr="00A05198">
        <w:rPr>
          <w:color w:val="1822F8"/>
          <w:sz w:val="24"/>
        </w:rPr>
        <w:t xml:space="preserve"> 2025</w:t>
      </w:r>
      <w:r w:rsidR="000B7138" w:rsidRPr="00A05198">
        <w:rPr>
          <w:color w:val="1822F8"/>
          <w:sz w:val="24"/>
        </w:rPr>
        <w:t>)</w:t>
      </w:r>
    </w:p>
    <w:p w14:paraId="73D6E1C8" w14:textId="77777777" w:rsidR="00754EF3" w:rsidRPr="00A05198" w:rsidRDefault="00065EF4" w:rsidP="00F15A5F">
      <w:pPr>
        <w:jc w:val="center"/>
        <w:rPr>
          <w:color w:val="1822F8"/>
          <w:sz w:val="28"/>
        </w:rPr>
      </w:pPr>
      <w:r w:rsidRPr="00A05198">
        <w:rPr>
          <w:color w:val="1822F8"/>
          <w:sz w:val="24"/>
        </w:rPr>
        <w:t>Microsoft 36</w:t>
      </w:r>
      <w:r w:rsidR="005E3CC9" w:rsidRPr="00A05198">
        <w:rPr>
          <w:color w:val="1822F8"/>
          <w:sz w:val="24"/>
        </w:rPr>
        <w:t>5</w:t>
      </w:r>
    </w:p>
    <w:p w14:paraId="15A0B6D6" w14:textId="77777777" w:rsidR="00754EF3" w:rsidRPr="00A05198" w:rsidRDefault="00754EF3" w:rsidP="00F15A5F">
      <w:pPr>
        <w:jc w:val="center"/>
        <w:rPr>
          <w:color w:val="1822F8"/>
          <w:sz w:val="28"/>
        </w:rPr>
      </w:pPr>
    </w:p>
    <w:p w14:paraId="5192E8E9" w14:textId="77777777" w:rsidR="00754EF3" w:rsidRPr="00A05198" w:rsidRDefault="00754EF3" w:rsidP="00F15A5F">
      <w:pPr>
        <w:jc w:val="center"/>
        <w:rPr>
          <w:color w:val="1822F8"/>
          <w:sz w:val="28"/>
        </w:rPr>
      </w:pPr>
    </w:p>
    <w:p w14:paraId="0BFE2331" w14:textId="77777777" w:rsidR="00754EF3" w:rsidRPr="00A05198" w:rsidRDefault="00754EF3" w:rsidP="00F15A5F">
      <w:pPr>
        <w:jc w:val="center"/>
        <w:rPr>
          <w:color w:val="1822F8"/>
          <w:sz w:val="28"/>
        </w:rPr>
      </w:pPr>
    </w:p>
    <w:p w14:paraId="2F98BB89" w14:textId="77777777" w:rsidR="00754EF3" w:rsidRPr="00A05198" w:rsidRDefault="00754EF3" w:rsidP="00F15A5F">
      <w:pPr>
        <w:jc w:val="center"/>
        <w:rPr>
          <w:color w:val="1822F8"/>
          <w:sz w:val="28"/>
        </w:rPr>
      </w:pPr>
    </w:p>
    <w:p w14:paraId="115F3B1B" w14:textId="77777777" w:rsidR="00754EF3" w:rsidRPr="00A05198" w:rsidRDefault="00754EF3" w:rsidP="00F15A5F">
      <w:pPr>
        <w:jc w:val="center"/>
        <w:rPr>
          <w:color w:val="1822F8"/>
          <w:sz w:val="28"/>
        </w:rPr>
      </w:pPr>
    </w:p>
    <w:p w14:paraId="0D6B4777" w14:textId="77777777" w:rsidR="00754EF3" w:rsidRPr="00A05198" w:rsidRDefault="00754EF3" w:rsidP="00F15A5F">
      <w:pPr>
        <w:jc w:val="center"/>
        <w:rPr>
          <w:color w:val="1822F8"/>
          <w:sz w:val="28"/>
        </w:rPr>
      </w:pPr>
    </w:p>
    <w:p w14:paraId="67A14CBC" w14:textId="77777777" w:rsidR="004074D2" w:rsidRPr="00A05198" w:rsidRDefault="00C845A5" w:rsidP="004074D2">
      <w:pPr>
        <w:jc w:val="center"/>
        <w:rPr>
          <w:color w:val="1822F8"/>
          <w:sz w:val="44"/>
          <w:szCs w:val="44"/>
        </w:rPr>
      </w:pPr>
      <w:r w:rsidRPr="00A05198">
        <w:rPr>
          <w:color w:val="1822F8"/>
          <w:sz w:val="44"/>
          <w:szCs w:val="44"/>
        </w:rPr>
        <w:t>Review and approval</w:t>
      </w:r>
      <w:r w:rsidR="00506111" w:rsidRPr="00A05198">
        <w:rPr>
          <w:color w:val="1822F8"/>
          <w:sz w:val="44"/>
          <w:szCs w:val="44"/>
        </w:rPr>
        <w:t xml:space="preserve"> </w:t>
      </w:r>
      <w:r w:rsidRPr="00A05198">
        <w:rPr>
          <w:color w:val="1822F8"/>
          <w:sz w:val="44"/>
          <w:szCs w:val="44"/>
        </w:rPr>
        <w:t>pages</w:t>
      </w:r>
    </w:p>
    <w:p w14:paraId="3209C474" w14:textId="77777777" w:rsidR="004074D2" w:rsidRPr="00A05198" w:rsidRDefault="004074D2" w:rsidP="004074D2">
      <w:pPr>
        <w:jc w:val="center"/>
        <w:rPr>
          <w:color w:val="1822F8"/>
          <w:sz w:val="24"/>
        </w:rPr>
      </w:pPr>
    </w:p>
    <w:p w14:paraId="3BC26F28" w14:textId="77777777" w:rsidR="003676C3" w:rsidRPr="00A05198" w:rsidRDefault="004074D2" w:rsidP="004074D2">
      <w:pPr>
        <w:jc w:val="center"/>
        <w:rPr>
          <w:color w:val="1822F8"/>
          <w:sz w:val="44"/>
          <w:szCs w:val="44"/>
        </w:rPr>
      </w:pPr>
      <w:r w:rsidRPr="00A05198">
        <w:rPr>
          <w:color w:val="1822F8"/>
          <w:sz w:val="44"/>
          <w:szCs w:val="44"/>
        </w:rPr>
        <w:t xml:space="preserve">These pages will be removed when the </w:t>
      </w:r>
      <w:r w:rsidRPr="00A05198">
        <w:rPr>
          <w:color w:val="1822F8"/>
          <w:sz w:val="44"/>
          <w:szCs w:val="44"/>
        </w:rPr>
        <w:br/>
      </w:r>
      <w:r w:rsidR="0081098F" w:rsidRPr="00A05198">
        <w:rPr>
          <w:color w:val="1822F8"/>
          <w:sz w:val="44"/>
          <w:szCs w:val="44"/>
        </w:rPr>
        <w:t>report</w:t>
      </w:r>
      <w:r w:rsidRPr="00A05198">
        <w:rPr>
          <w:color w:val="1822F8"/>
          <w:sz w:val="44"/>
          <w:szCs w:val="44"/>
        </w:rPr>
        <w:t xml:space="preserve"> is signed off</w:t>
      </w:r>
    </w:p>
    <w:p w14:paraId="2D2F2348" w14:textId="77777777" w:rsidR="00F15A5F" w:rsidRPr="00BD36A9" w:rsidRDefault="00F15A5F" w:rsidP="003676C3">
      <w:pPr>
        <w:pageBreakBefore/>
        <w:jc w:val="center"/>
        <w:rPr>
          <w:b/>
          <w:sz w:val="28"/>
        </w:rPr>
      </w:pPr>
      <w:r w:rsidRPr="00BD36A9">
        <w:rPr>
          <w:b/>
          <w:sz w:val="28"/>
        </w:rPr>
        <w:lastRenderedPageBreak/>
        <w:t xml:space="preserve">Client </w:t>
      </w:r>
      <w:r w:rsidR="00754EF3" w:rsidRPr="00BD36A9">
        <w:rPr>
          <w:b/>
          <w:sz w:val="28"/>
        </w:rPr>
        <w:t>r</w:t>
      </w:r>
      <w:r w:rsidR="00DE6CCB" w:rsidRPr="00BD36A9">
        <w:rPr>
          <w:b/>
          <w:sz w:val="28"/>
        </w:rPr>
        <w:t>eport</w:t>
      </w:r>
      <w:r w:rsidR="00754EF3" w:rsidRPr="00BD36A9">
        <w:rPr>
          <w:b/>
          <w:sz w:val="28"/>
        </w:rPr>
        <w:t xml:space="preserve"> reviewer’s c</w:t>
      </w:r>
      <w:r w:rsidRPr="00BD36A9">
        <w:rPr>
          <w:b/>
          <w:sz w:val="28"/>
        </w:rPr>
        <w:t>hecklist</w:t>
      </w:r>
    </w:p>
    <w:p w14:paraId="04693B28" w14:textId="77777777" w:rsidR="000B7138" w:rsidRPr="00BD36A9" w:rsidRDefault="000B7138" w:rsidP="00971E44">
      <w:pPr>
        <w:pStyle w:val="BodyText"/>
      </w:pPr>
      <w:r w:rsidRPr="00BD36A9">
        <w:rPr>
          <w:lang w:eastAsia="en-US"/>
        </w:rPr>
        <w:t xml:space="preserve">This checklist and the following two pages will be removed during final editing. The checklist must be signed by the reviewer and scanned and saved as a .pdf file in the </w:t>
      </w:r>
      <w:proofErr w:type="gramStart"/>
      <w:r w:rsidRPr="00BD36A9">
        <w:rPr>
          <w:lang w:eastAsia="en-US"/>
        </w:rPr>
        <w:t>Admin</w:t>
      </w:r>
      <w:proofErr w:type="gramEnd"/>
      <w:r w:rsidRPr="00BD36A9">
        <w:rPr>
          <w:lang w:eastAsia="en-US"/>
        </w:rPr>
        <w:t xml:space="preserve"> folder of the Projects drive</w:t>
      </w:r>
      <w:r w:rsidR="005B24D0" w:rsidRPr="00BD36A9">
        <w:rPr>
          <w:lang w:eastAsia="en-US"/>
        </w:rPr>
        <w:t>.</w:t>
      </w:r>
    </w:p>
    <w:p w14:paraId="540F1145" w14:textId="2B5B6DEE" w:rsidR="000B7138" w:rsidRPr="000C079E" w:rsidRDefault="00C845A5" w:rsidP="00971E44">
      <w:pPr>
        <w:pStyle w:val="BodyText"/>
      </w:pPr>
      <w:r w:rsidRPr="000C079E">
        <w:t>I have reviewed this report</w:t>
      </w:r>
      <w:r w:rsidR="0071797F" w:rsidRPr="000C079E">
        <w:t xml:space="preserve"> </w:t>
      </w:r>
      <w:r w:rsidR="0071797F" w:rsidRPr="000C079E">
        <w:fldChar w:fldCharType="begin"/>
      </w:r>
      <w:r w:rsidR="0071797F" w:rsidRPr="000C079E">
        <w:instrText xml:space="preserve"> DOCVARIABLE  </w:instrText>
      </w:r>
      <w:r w:rsidR="0022491D" w:rsidRPr="000C079E">
        <w:instrText>HeaderText</w:instrText>
      </w:r>
      <w:r w:rsidR="0071797F" w:rsidRPr="000C079E">
        <w:instrText xml:space="preserve"> </w:instrText>
      </w:r>
      <w:r w:rsidR="0071797F" w:rsidRPr="000C079E">
        <w:fldChar w:fldCharType="separate"/>
      </w:r>
      <w:r w:rsidR="00FD1EEE">
        <w:t xml:space="preserve"> 1</w:t>
      </w:r>
      <w:r w:rsidR="0071797F" w:rsidRPr="000C079E">
        <w:fldChar w:fldCharType="end"/>
      </w:r>
      <w:r w:rsidR="00D74BEF" w:rsidRPr="000C079E">
        <w:t xml:space="preserve"> </w:t>
      </w:r>
      <w:r w:rsidR="00FF694F" w:rsidRPr="000C079E">
        <w:t xml:space="preserve">dated </w:t>
      </w:r>
      <w:r>
        <w:fldChar w:fldCharType="begin"/>
      </w:r>
      <w:r>
        <w:instrText xml:space="preserve"> DOCVARIABLE  rptDate </w:instrText>
      </w:r>
      <w:r>
        <w:fldChar w:fldCharType="separate"/>
      </w:r>
      <w:r w:rsidR="00FD1EEE">
        <w:t>November 2025</w:t>
      </w:r>
      <w:r>
        <w:fldChar w:fldCharType="end"/>
      </w:r>
      <w:r w:rsidR="00FF694F" w:rsidRPr="000C079E">
        <w:t xml:space="preserve"> </w:t>
      </w:r>
      <w:r w:rsidR="0071797F" w:rsidRPr="000C079E">
        <w:t>and</w:t>
      </w:r>
      <w:r w:rsidR="00D74BEF" w:rsidRPr="000C079E">
        <w:t xml:space="preserve"> titled</w:t>
      </w:r>
      <w:r w:rsidRPr="000C079E">
        <w:t xml:space="preserve"> </w:t>
      </w:r>
      <w:r w:rsidR="00BD2133" w:rsidRPr="000C079E">
        <w:fldChar w:fldCharType="begin"/>
      </w:r>
      <w:r w:rsidRPr="000C079E">
        <w:instrText xml:space="preserve"> REF rptReportTitle \h \*CHARFORMAT </w:instrText>
      </w:r>
      <w:r w:rsidR="000C079E">
        <w:instrText xml:space="preserve"> \* MERGEFORMAT </w:instrText>
      </w:r>
      <w:r w:rsidR="00BD2133" w:rsidRPr="000C079E">
        <w:fldChar w:fldCharType="separate"/>
      </w:r>
      <w:r w:rsidR="00FD1EEE">
        <w:t>QMRA Batch Processing Web Application</w:t>
      </w:r>
      <w:r w:rsidR="00BD2133" w:rsidRPr="000C079E">
        <w:fldChar w:fldCharType="end"/>
      </w:r>
      <w:r w:rsidR="00D74BEF" w:rsidRPr="000C079E">
        <w:t>,</w:t>
      </w:r>
      <w:r w:rsidRPr="000C079E">
        <w:t xml:space="preserve"> by </w:t>
      </w:r>
      <w:r w:rsidR="00BD2133" w:rsidRPr="000C079E">
        <w:fldChar w:fldCharType="begin"/>
      </w:r>
      <w:r w:rsidRPr="000C079E">
        <w:instrText xml:space="preserve"> REF</w:instrText>
      </w:r>
      <w:r w:rsidR="00FF694F" w:rsidRPr="000C079E">
        <w:instrText xml:space="preserve"> rptAuthorInfo \h \*CHARFORMAT </w:instrText>
      </w:r>
      <w:r w:rsidR="000C079E">
        <w:instrText xml:space="preserve"> \* MERGEFORMAT </w:instrText>
      </w:r>
      <w:r w:rsidR="00BD2133" w:rsidRPr="000C079E">
        <w:fldChar w:fldCharType="separate"/>
      </w:r>
      <w:r w:rsidR="00FD1EEE">
        <w:t>Reza Moghaddam</w:t>
      </w:r>
      <w:r w:rsidR="00BD2133" w:rsidRPr="000C079E">
        <w:fldChar w:fldCharType="end"/>
      </w:r>
      <w:r w:rsidRPr="000C079E">
        <w:t xml:space="preserve"> with attention to all of the following</w:t>
      </w:r>
      <w:r w:rsidR="000B7138" w:rsidRPr="000C079E">
        <w:t>:</w:t>
      </w:r>
    </w:p>
    <w:p w14:paraId="6116768E" w14:textId="77777777" w:rsidR="000B7138" w:rsidRPr="00BD36A9" w:rsidRDefault="000B7138" w:rsidP="00D9689A">
      <w:pPr>
        <w:pStyle w:val="NIWAChecklistBullet"/>
      </w:pPr>
      <w:r w:rsidRPr="00BD36A9">
        <w:t>The report’s title adequately describes the report’s main subject and purpose.</w:t>
      </w:r>
    </w:p>
    <w:p w14:paraId="35CF1468" w14:textId="77777777" w:rsidR="000B7138" w:rsidRPr="00BD36A9" w:rsidRDefault="000B7138" w:rsidP="00D9689A">
      <w:pPr>
        <w:pStyle w:val="NIWAChecklistBullet"/>
      </w:pPr>
      <w:r w:rsidRPr="00BD36A9">
        <w:t>The executive summary accurately summarises the report’s background, scope, methods, results, discussion and conclusions.</w:t>
      </w:r>
    </w:p>
    <w:p w14:paraId="644EA60E" w14:textId="77777777" w:rsidR="000B7138" w:rsidRPr="00BD36A9" w:rsidRDefault="000B7138" w:rsidP="00D9689A">
      <w:pPr>
        <w:pStyle w:val="NIWAChecklistBullet"/>
      </w:pPr>
      <w:r w:rsidRPr="00BD36A9">
        <w:t xml:space="preserve">The report’s purpose, objectives, and scope are explained </w:t>
      </w:r>
      <w:r w:rsidR="00C36BBB" w:rsidRPr="00BD36A9">
        <w:t>clearly,</w:t>
      </w:r>
      <w:r w:rsidRPr="00BD36A9">
        <w:t xml:space="preserve"> and the client’s brief is included or summarised.</w:t>
      </w:r>
    </w:p>
    <w:p w14:paraId="384563D8" w14:textId="77777777" w:rsidR="000B7138" w:rsidRPr="00BD36A9" w:rsidRDefault="000B7138" w:rsidP="00D9689A">
      <w:pPr>
        <w:pStyle w:val="NIWAChecklistBullet"/>
      </w:pPr>
      <w:r w:rsidRPr="00BD36A9">
        <w:t>The report meets the requirements set out in the contract.</w:t>
      </w:r>
    </w:p>
    <w:p w14:paraId="59141981" w14:textId="77777777" w:rsidR="000B7138" w:rsidRPr="00BD36A9" w:rsidRDefault="000B7138" w:rsidP="00D9689A">
      <w:pPr>
        <w:pStyle w:val="NIWAChecklistBullet"/>
      </w:pPr>
      <w:proofErr w:type="spellStart"/>
      <w:r w:rsidRPr="00BD36A9">
        <w:t>All important</w:t>
      </w:r>
      <w:proofErr w:type="spellEnd"/>
      <w:r w:rsidRPr="00BD36A9">
        <w:t xml:space="preserve"> methods are described in sufficient detail and justified (where appropriate).</w:t>
      </w:r>
    </w:p>
    <w:p w14:paraId="73234101" w14:textId="77777777" w:rsidR="000B7138" w:rsidRPr="00BD36A9" w:rsidRDefault="000B7138" w:rsidP="00D9689A">
      <w:pPr>
        <w:pStyle w:val="NIWAChecklistBullet"/>
      </w:pPr>
      <w:r w:rsidRPr="00BD36A9">
        <w:t>The data/findings are analysed and communicated adequately:</w:t>
      </w:r>
    </w:p>
    <w:p w14:paraId="2A81A6B8" w14:textId="77777777" w:rsidR="000B7138" w:rsidRPr="00BD36A9" w:rsidRDefault="000B7138" w:rsidP="00882087">
      <w:pPr>
        <w:pStyle w:val="NIWAChecklistBullet"/>
        <w:tabs>
          <w:tab w:val="clear" w:pos="720"/>
          <w:tab w:val="num" w:pos="1134"/>
        </w:tabs>
        <w:ind w:left="1134" w:hanging="425"/>
      </w:pPr>
      <w:r w:rsidRPr="00BD36A9">
        <w:t>Graphics and tables are used effectively to support the text.</w:t>
      </w:r>
    </w:p>
    <w:p w14:paraId="4AE5B54A" w14:textId="77777777" w:rsidR="000B7138" w:rsidRPr="00BD36A9" w:rsidRDefault="000B7138" w:rsidP="00882087">
      <w:pPr>
        <w:pStyle w:val="NIWAChecklistBullet"/>
        <w:tabs>
          <w:tab w:val="clear" w:pos="720"/>
          <w:tab w:val="num" w:pos="1134"/>
        </w:tabs>
        <w:ind w:left="1134" w:hanging="425"/>
      </w:pPr>
      <w:r w:rsidRPr="00BD36A9">
        <w:t>All graphs are clear.</w:t>
      </w:r>
    </w:p>
    <w:p w14:paraId="6968A68E" w14:textId="77777777" w:rsidR="000B7138" w:rsidRPr="00BD36A9" w:rsidRDefault="000B7138" w:rsidP="00882087">
      <w:pPr>
        <w:pStyle w:val="NIWAChecklistBullet"/>
        <w:tabs>
          <w:tab w:val="clear" w:pos="720"/>
          <w:tab w:val="num" w:pos="1134"/>
        </w:tabs>
        <w:ind w:left="1134" w:hanging="425"/>
      </w:pPr>
      <w:r w:rsidRPr="00BD36A9">
        <w:t>Graphs have full but concise legends, they are interpreted correctly in the text, and the key findings/conclusions are explained clearly.</w:t>
      </w:r>
    </w:p>
    <w:p w14:paraId="6ECA8B25" w14:textId="77777777" w:rsidR="000B7138" w:rsidRPr="00BD36A9" w:rsidRDefault="000B7138" w:rsidP="00882087">
      <w:pPr>
        <w:pStyle w:val="NIWAChecklistBullet"/>
        <w:tabs>
          <w:tab w:val="clear" w:pos="720"/>
          <w:tab w:val="num" w:pos="1134"/>
        </w:tabs>
        <w:ind w:left="1134" w:hanging="425"/>
      </w:pPr>
      <w:r w:rsidRPr="00BD36A9">
        <w:t>Tables have clear, full explanatory captions, are clear, and are discussed and interpreted correctly within the text.</w:t>
      </w:r>
    </w:p>
    <w:p w14:paraId="6B490A6B" w14:textId="77777777" w:rsidR="000B7138" w:rsidRPr="00BD36A9" w:rsidRDefault="000B7138" w:rsidP="00882087">
      <w:pPr>
        <w:pStyle w:val="NIWAChecklistBullet"/>
        <w:tabs>
          <w:tab w:val="clear" w:pos="720"/>
          <w:tab w:val="num" w:pos="1134"/>
        </w:tabs>
        <w:ind w:left="1134" w:hanging="425"/>
      </w:pPr>
      <w:r w:rsidRPr="00BD36A9">
        <w:t>All figures, graphs and tables are referenced in the text.</w:t>
      </w:r>
    </w:p>
    <w:p w14:paraId="6C218E00" w14:textId="77777777" w:rsidR="000B7138" w:rsidRPr="00BD36A9" w:rsidRDefault="000B7138" w:rsidP="00D9689A">
      <w:pPr>
        <w:pStyle w:val="NIWAChecklistBullet"/>
      </w:pPr>
      <w:r w:rsidRPr="00BD36A9">
        <w:t>Statistical methods are used where necessary, appropriate tests are applied, relevant statistics and graphics are provided, and the results of these tests are interpreted correctly.</w:t>
      </w:r>
    </w:p>
    <w:p w14:paraId="5E517BD3" w14:textId="77777777" w:rsidR="000B7138" w:rsidRPr="00BD36A9" w:rsidRDefault="000B7138" w:rsidP="00D9689A">
      <w:pPr>
        <w:pStyle w:val="NIWAChecklistBullet"/>
      </w:pPr>
      <w:r w:rsidRPr="00BD36A9">
        <w:t>The discussion places the findings within the context of existing knowledge and the investigation’s purpose/objectives, and refers to the key relevant literature, as far as practical.</w:t>
      </w:r>
    </w:p>
    <w:p w14:paraId="77084828" w14:textId="77777777" w:rsidR="000B7138" w:rsidRPr="00BD36A9" w:rsidRDefault="000B7138" w:rsidP="00D9689A">
      <w:pPr>
        <w:pStyle w:val="NIWAChecklistBullet"/>
      </w:pPr>
      <w:r w:rsidRPr="00BD36A9">
        <w:t>The report adequately addresses the project’s objectives and the client’s needs.</w:t>
      </w:r>
    </w:p>
    <w:p w14:paraId="13C52610" w14:textId="77777777" w:rsidR="000B7138" w:rsidRPr="00BD36A9" w:rsidRDefault="000B7138" w:rsidP="00D9689A">
      <w:pPr>
        <w:pStyle w:val="NIWAChecklistBullet"/>
      </w:pPr>
      <w:r w:rsidRPr="00BD36A9">
        <w:t>The information within each section is arranged purposefully and logically, and the order of sections is logical.</w:t>
      </w:r>
    </w:p>
    <w:p w14:paraId="0D51ED49" w14:textId="77777777" w:rsidR="000B7138" w:rsidRPr="00BD36A9" w:rsidRDefault="000B7138" w:rsidP="00D9689A">
      <w:pPr>
        <w:pStyle w:val="NIWAChecklistBullet"/>
      </w:pPr>
      <w:r w:rsidRPr="00BD36A9">
        <w:t>All assistance is acknowledged, including all contributors to the work and sources of funding and data.</w:t>
      </w:r>
    </w:p>
    <w:p w14:paraId="1B08C936" w14:textId="77777777" w:rsidR="000B7138" w:rsidRPr="00BD36A9" w:rsidRDefault="000B7138" w:rsidP="00D9689A">
      <w:pPr>
        <w:pStyle w:val="NIWAChecklistBullet"/>
      </w:pPr>
      <w:r w:rsidRPr="00BD36A9">
        <w:t>All literature cited in the text is fully referenced in the References section.</w:t>
      </w:r>
    </w:p>
    <w:p w14:paraId="3B1BDF3B" w14:textId="77777777" w:rsidR="000B7138" w:rsidRPr="00BD36A9" w:rsidRDefault="000B7138" w:rsidP="00D9689A">
      <w:pPr>
        <w:pStyle w:val="NIWAChecklistBullet"/>
      </w:pPr>
      <w:r w:rsidRPr="00BD36A9">
        <w:t>The text is clear and concise, and the vocabulary and content are appropriate to the target readership. No irrelevant material is included. Spelling, grammar, punctuation, and formatting are correct.</w:t>
      </w:r>
    </w:p>
    <w:p w14:paraId="374FA045" w14:textId="77777777" w:rsidR="000B7138" w:rsidRPr="00BD36A9" w:rsidRDefault="000B7138" w:rsidP="00D9689A">
      <w:pPr>
        <w:pStyle w:val="NIWAChecklistBullet"/>
      </w:pPr>
      <w:r w:rsidRPr="00BD36A9">
        <w:t xml:space="preserve">The report meets </w:t>
      </w:r>
      <w:r w:rsidR="00006607" w:rsidRPr="00006607">
        <w:t>Earth Sciences New Zealand</w:t>
      </w:r>
      <w:r w:rsidRPr="00BD36A9">
        <w:t>’s high science and professional standards.</w:t>
      </w:r>
    </w:p>
    <w:p w14:paraId="04C435A3" w14:textId="77777777" w:rsidR="000B7138" w:rsidRPr="00BD36A9" w:rsidRDefault="000B7138" w:rsidP="00971E44">
      <w:pPr>
        <w:pStyle w:val="BodyText"/>
      </w:pPr>
      <w:r w:rsidRPr="00BD36A9">
        <w:t xml:space="preserve">Based on these criteria, I consider that this report meets </w:t>
      </w:r>
      <w:r w:rsidR="00D47E88" w:rsidRPr="003C737C">
        <w:t>Earth Sciences New Zealand</w:t>
      </w:r>
      <w:r w:rsidRPr="00BD36A9">
        <w:t>’s high professional standards and contractual obligations and is suitable for release.</w:t>
      </w:r>
    </w:p>
    <w:p w14:paraId="764A5506" w14:textId="77777777" w:rsidR="000B7138" w:rsidRPr="00BD36A9" w:rsidRDefault="000B7138" w:rsidP="000B7138">
      <w:pPr>
        <w:rPr>
          <w:szCs w:val="22"/>
        </w:rPr>
      </w:pPr>
    </w:p>
    <w:p w14:paraId="1CACCAD5" w14:textId="77777777" w:rsidR="00D9689A" w:rsidRPr="00BD36A9" w:rsidRDefault="00D9689A" w:rsidP="000B7138">
      <w:pPr>
        <w:rPr>
          <w:szCs w:val="22"/>
        </w:rPr>
      </w:pPr>
    </w:p>
    <w:p w14:paraId="2BEE0667" w14:textId="77777777" w:rsidR="000B7138" w:rsidRPr="00BD36A9" w:rsidRDefault="000B7138" w:rsidP="000B7138">
      <w:pPr>
        <w:tabs>
          <w:tab w:val="left" w:pos="5940"/>
        </w:tabs>
        <w:rPr>
          <w:szCs w:val="22"/>
          <w:u w:val="single"/>
        </w:rPr>
      </w:pPr>
      <w:r w:rsidRPr="00BD36A9">
        <w:rPr>
          <w:szCs w:val="22"/>
        </w:rPr>
        <w:lastRenderedPageBreak/>
        <w:t xml:space="preserve">Signed ____________________________ Name </w:t>
      </w:r>
      <w:r w:rsidRPr="00BD36A9">
        <w:rPr>
          <w:szCs w:val="22"/>
          <w:u w:val="single"/>
        </w:rPr>
        <w:tab/>
      </w:r>
      <w:r w:rsidRPr="00BD36A9">
        <w:rPr>
          <w:szCs w:val="22"/>
          <w:u w:val="single"/>
        </w:rPr>
        <w:tab/>
        <w:t xml:space="preserve"> </w:t>
      </w:r>
    </w:p>
    <w:p w14:paraId="657859A9" w14:textId="77777777" w:rsidR="000B7138" w:rsidRPr="00BD36A9" w:rsidRDefault="000B7138" w:rsidP="000B7138">
      <w:pPr>
        <w:tabs>
          <w:tab w:val="left" w:pos="5940"/>
        </w:tabs>
        <w:rPr>
          <w:szCs w:val="22"/>
          <w:u w:val="single"/>
        </w:rPr>
      </w:pPr>
    </w:p>
    <w:p w14:paraId="551483BB" w14:textId="77777777" w:rsidR="000B7138" w:rsidRPr="00BD36A9" w:rsidRDefault="000B7138" w:rsidP="000B7138">
      <w:pPr>
        <w:tabs>
          <w:tab w:val="left" w:pos="5940"/>
        </w:tabs>
        <w:rPr>
          <w:szCs w:val="22"/>
        </w:rPr>
      </w:pPr>
      <w:r w:rsidRPr="00BD36A9">
        <w:rPr>
          <w:szCs w:val="22"/>
        </w:rPr>
        <w:t>Date______________________________</w:t>
      </w:r>
    </w:p>
    <w:p w14:paraId="0F0E86E3" w14:textId="77777777" w:rsidR="003676C3" w:rsidRPr="00BD36A9" w:rsidRDefault="003676C3" w:rsidP="000B7138">
      <w:pPr>
        <w:tabs>
          <w:tab w:val="left" w:pos="5940"/>
        </w:tabs>
      </w:pPr>
    </w:p>
    <w:p w14:paraId="3B595FCC" w14:textId="77777777" w:rsidR="000B7138" w:rsidRPr="00BD36A9" w:rsidRDefault="00C845A5" w:rsidP="000B7138">
      <w:pPr>
        <w:keepNext/>
        <w:rPr>
          <w:rFonts w:cs="Arial"/>
          <w:b/>
        </w:rPr>
      </w:pPr>
      <w:r w:rsidRPr="00BD36A9">
        <w:rPr>
          <w:rFonts w:cs="Arial"/>
          <w:b/>
        </w:rPr>
        <w:t>Review and approval procedure for client reports</w:t>
      </w:r>
    </w:p>
    <w:p w14:paraId="6EBCEAD3" w14:textId="77777777" w:rsidR="000B7138" w:rsidRPr="00BD36A9" w:rsidRDefault="000B7138" w:rsidP="00BD36A9"/>
    <w:p w14:paraId="6089990F" w14:textId="77777777" w:rsidR="000B7138" w:rsidRPr="00BD36A9" w:rsidRDefault="00C64524" w:rsidP="00BD36A9">
      <w:r>
        <w:rPr>
          <w:noProof/>
          <w:lang w:eastAsia="en-NZ"/>
        </w:rPr>
        <w:lastRenderedPageBreak/>
        <mc:AlternateContent>
          <mc:Choice Requires="wpc">
            <w:drawing>
              <wp:inline distT="0" distB="0" distL="0" distR="0" wp14:anchorId="14481861" wp14:editId="2CDBF757">
                <wp:extent cx="5372100" cy="8229600"/>
                <wp:effectExtent l="0" t="0" r="0" b="0"/>
                <wp:docPr id="3" name="Canvas 6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 name="Text Box 67"/>
                        <wps:cNvSpPr txBox="1">
                          <a:spLocks noChangeArrowheads="1"/>
                        </wps:cNvSpPr>
                        <wps:spPr bwMode="auto">
                          <a:xfrm>
                            <a:off x="1371600" y="114300"/>
                            <a:ext cx="1600200" cy="685800"/>
                          </a:xfrm>
                          <a:prstGeom prst="rect">
                            <a:avLst/>
                          </a:prstGeom>
                          <a:solidFill>
                            <a:srgbClr val="FFFFFF"/>
                          </a:solidFill>
                          <a:ln w="9525">
                            <a:solidFill>
                              <a:srgbClr val="000000"/>
                            </a:solidFill>
                            <a:miter lim="800000"/>
                            <a:headEnd/>
                            <a:tailEnd/>
                          </a:ln>
                        </wps:spPr>
                        <wps:txbx>
                          <w:txbxContent>
                            <w:p w14:paraId="12959FC5" w14:textId="77777777" w:rsidR="004F0A2F" w:rsidRPr="00773EE1" w:rsidRDefault="004F0A2F" w:rsidP="00C64524">
                              <w:pPr>
                                <w:jc w:val="center"/>
                                <w:rPr>
                                  <w:rFonts w:cs="Arial"/>
                                  <w:sz w:val="20"/>
                                  <w:szCs w:val="20"/>
                                </w:rPr>
                              </w:pPr>
                              <w:r>
                                <w:rPr>
                                  <w:rFonts w:cs="Arial"/>
                                  <w:sz w:val="20"/>
                                  <w:szCs w:val="20"/>
                                </w:rPr>
                                <w:t xml:space="preserve">Author completes </w:t>
                              </w:r>
                              <w:r w:rsidR="00CA5985">
                                <w:rPr>
                                  <w:rFonts w:cs="Arial"/>
                                  <w:sz w:val="20"/>
                                  <w:szCs w:val="20"/>
                                </w:rPr>
                                <w:t xml:space="preserve">draft </w:t>
                              </w:r>
                              <w:r>
                                <w:rPr>
                                  <w:rFonts w:cs="Arial"/>
                                  <w:sz w:val="20"/>
                                  <w:szCs w:val="20"/>
                                </w:rPr>
                                <w:t xml:space="preserve">report using current </w:t>
                              </w:r>
                              <w:r w:rsidR="00D47E88" w:rsidRPr="00D47E88">
                                <w:rPr>
                                  <w:rFonts w:cs="Arial"/>
                                  <w:sz w:val="20"/>
                                  <w:szCs w:val="20"/>
                                </w:rPr>
                                <w:t>Earth Sciences New Zealand</w:t>
                              </w:r>
                              <w:r>
                                <w:rPr>
                                  <w:rFonts w:cs="Arial"/>
                                  <w:sz w:val="20"/>
                                  <w:szCs w:val="20"/>
                                </w:rPr>
                                <w:t xml:space="preserve"> template.</w:t>
                              </w:r>
                            </w:p>
                          </w:txbxContent>
                        </wps:txbx>
                        <wps:bodyPr rot="0" vert="horz" wrap="square" lIns="91440" tIns="45720" rIns="91440" bIns="45720" anchor="t" anchorCtr="0" upright="1">
                          <a:noAutofit/>
                        </wps:bodyPr>
                      </wps:wsp>
                      <wps:wsp>
                        <wps:cNvPr id="5" name="Text Box 68"/>
                        <wps:cNvSpPr txBox="1">
                          <a:spLocks noChangeArrowheads="1"/>
                        </wps:cNvSpPr>
                        <wps:spPr bwMode="auto">
                          <a:xfrm>
                            <a:off x="1295401" y="1028700"/>
                            <a:ext cx="1743074" cy="342900"/>
                          </a:xfrm>
                          <a:prstGeom prst="rect">
                            <a:avLst/>
                          </a:prstGeom>
                          <a:solidFill>
                            <a:srgbClr val="FFFFFF"/>
                          </a:solidFill>
                          <a:ln w="9525">
                            <a:solidFill>
                              <a:srgbClr val="000000"/>
                            </a:solidFill>
                            <a:miter lim="800000"/>
                            <a:headEnd/>
                            <a:tailEnd/>
                          </a:ln>
                        </wps:spPr>
                        <wps:txbx>
                          <w:txbxContent>
                            <w:p w14:paraId="6BA6EFF4" w14:textId="77777777" w:rsidR="004F0A2F" w:rsidRPr="00773EE1" w:rsidRDefault="004F0A2F" w:rsidP="00C64524">
                              <w:pPr>
                                <w:jc w:val="center"/>
                                <w:rPr>
                                  <w:rFonts w:cs="Arial"/>
                                  <w:sz w:val="20"/>
                                  <w:szCs w:val="20"/>
                                </w:rPr>
                              </w:pPr>
                              <w:r>
                                <w:rPr>
                                  <w:rFonts w:cs="Arial"/>
                                  <w:sz w:val="20"/>
                                  <w:szCs w:val="20"/>
                                </w:rPr>
                                <w:t>Initial formatting checked.</w:t>
                              </w:r>
                            </w:p>
                          </w:txbxContent>
                        </wps:txbx>
                        <wps:bodyPr rot="0" vert="horz" wrap="square" lIns="91440" tIns="45720" rIns="91440" bIns="45720" anchor="t" anchorCtr="0" upright="1">
                          <a:noAutofit/>
                        </wps:bodyPr>
                      </wps:wsp>
                      <wps:wsp>
                        <wps:cNvPr id="6" name="Text Box 69"/>
                        <wps:cNvSpPr txBox="1">
                          <a:spLocks noChangeArrowheads="1"/>
                        </wps:cNvSpPr>
                        <wps:spPr bwMode="auto">
                          <a:xfrm>
                            <a:off x="1249681" y="4114800"/>
                            <a:ext cx="1844040" cy="685800"/>
                          </a:xfrm>
                          <a:prstGeom prst="rect">
                            <a:avLst/>
                          </a:prstGeom>
                          <a:solidFill>
                            <a:srgbClr val="FFFFFF"/>
                          </a:solidFill>
                          <a:ln w="9525">
                            <a:solidFill>
                              <a:srgbClr val="000000"/>
                            </a:solidFill>
                            <a:miter lim="800000"/>
                            <a:headEnd/>
                            <a:tailEnd/>
                          </a:ln>
                        </wps:spPr>
                        <wps:txbx>
                          <w:txbxContent>
                            <w:p w14:paraId="686FFCB3" w14:textId="77777777" w:rsidR="004F0A2F" w:rsidRPr="00773EE1" w:rsidRDefault="004F0A2F" w:rsidP="00C64524">
                              <w:pPr>
                                <w:jc w:val="center"/>
                                <w:rPr>
                                  <w:rFonts w:cs="Arial"/>
                                  <w:sz w:val="20"/>
                                  <w:szCs w:val="20"/>
                                </w:rPr>
                              </w:pPr>
                              <w:r>
                                <w:rPr>
                                  <w:rFonts w:cs="Arial"/>
                                  <w:sz w:val="20"/>
                                  <w:szCs w:val="20"/>
                                </w:rPr>
                                <w:t>Final formatting completed</w:t>
                              </w:r>
                              <w:r w:rsidR="00CA5985">
                                <w:rPr>
                                  <w:rFonts w:cs="Arial"/>
                                  <w:sz w:val="20"/>
                                  <w:szCs w:val="20"/>
                                </w:rPr>
                                <w:t xml:space="preserve"> and</w:t>
                              </w:r>
                              <w:r>
                                <w:rPr>
                                  <w:rFonts w:cs="Arial"/>
                                  <w:sz w:val="20"/>
                                  <w:szCs w:val="20"/>
                                </w:rPr>
                                <w:t xml:space="preserve"> draft watermark removed</w:t>
                              </w:r>
                              <w:r w:rsidR="00CA5985">
                                <w:rPr>
                                  <w:rFonts w:cs="Arial"/>
                                  <w:sz w:val="20"/>
                                  <w:szCs w:val="20"/>
                                </w:rPr>
                                <w:t xml:space="preserve"> unless contracted to send a draft to client for review</w:t>
                              </w:r>
                              <w:r>
                                <w:rPr>
                                  <w:rFonts w:cs="Arial"/>
                                  <w:sz w:val="20"/>
                                  <w:szCs w:val="20"/>
                                </w:rPr>
                                <w:t>.</w:t>
                              </w:r>
                            </w:p>
                          </w:txbxContent>
                        </wps:txbx>
                        <wps:bodyPr rot="0" vert="horz" wrap="square" lIns="91440" tIns="45720" rIns="91440" bIns="45720" anchor="t" anchorCtr="0" upright="1">
                          <a:noAutofit/>
                        </wps:bodyPr>
                      </wps:wsp>
                      <wps:wsp>
                        <wps:cNvPr id="7" name="Rectangle 70"/>
                        <wps:cNvSpPr>
                          <a:spLocks noChangeArrowheads="1"/>
                        </wps:cNvSpPr>
                        <wps:spPr bwMode="auto">
                          <a:xfrm>
                            <a:off x="1295402" y="1714500"/>
                            <a:ext cx="1743074" cy="571500"/>
                          </a:xfrm>
                          <a:prstGeom prst="rect">
                            <a:avLst/>
                          </a:prstGeom>
                          <a:solidFill>
                            <a:srgbClr val="FFFFFF"/>
                          </a:solidFill>
                          <a:ln w="9525">
                            <a:solidFill>
                              <a:srgbClr val="000000"/>
                            </a:solidFill>
                            <a:miter lim="800000"/>
                            <a:headEnd/>
                            <a:tailEnd/>
                          </a:ln>
                        </wps:spPr>
                        <wps:txbx>
                          <w:txbxContent>
                            <w:p w14:paraId="113A3EBB" w14:textId="77777777" w:rsidR="004F0A2F" w:rsidRDefault="004F0A2F" w:rsidP="00C64524">
                              <w:pPr>
                                <w:jc w:val="center"/>
                              </w:pPr>
                              <w:r>
                                <w:rPr>
                                  <w:rFonts w:cs="Arial"/>
                                  <w:sz w:val="20"/>
                                  <w:szCs w:val="20"/>
                                </w:rPr>
                                <w:t>Peer review by senior scientist (principal scientist</w:t>
                              </w:r>
                              <w:r w:rsidR="00CA5985">
                                <w:rPr>
                                  <w:rFonts w:cs="Arial"/>
                                  <w:sz w:val="20"/>
                                  <w:szCs w:val="20"/>
                                </w:rPr>
                                <w:t xml:space="preserve"> or other experienced colleague</w:t>
                              </w:r>
                              <w:r>
                                <w:rPr>
                                  <w:rFonts w:cs="Arial"/>
                                  <w:sz w:val="20"/>
                                  <w:szCs w:val="20"/>
                                </w:rPr>
                                <w:t>).</w:t>
                              </w:r>
                            </w:p>
                          </w:txbxContent>
                        </wps:txbx>
                        <wps:bodyPr rot="0" vert="horz" wrap="square" lIns="91440" tIns="45720" rIns="91440" bIns="45720" anchor="t" anchorCtr="0" upright="1">
                          <a:noAutofit/>
                        </wps:bodyPr>
                      </wps:wsp>
                      <wps:wsp>
                        <wps:cNvPr id="8" name="Rectangle 71"/>
                        <wps:cNvSpPr>
                          <a:spLocks noChangeArrowheads="1"/>
                        </wps:cNvSpPr>
                        <wps:spPr bwMode="auto">
                          <a:xfrm>
                            <a:off x="1080770" y="5038724"/>
                            <a:ext cx="2266950" cy="752475"/>
                          </a:xfrm>
                          <a:prstGeom prst="rect">
                            <a:avLst/>
                          </a:prstGeom>
                          <a:solidFill>
                            <a:srgbClr val="FFFFFF"/>
                          </a:solidFill>
                          <a:ln w="9525">
                            <a:solidFill>
                              <a:srgbClr val="000000"/>
                            </a:solidFill>
                            <a:miter lim="800000"/>
                            <a:headEnd/>
                            <a:tailEnd/>
                          </a:ln>
                        </wps:spPr>
                        <wps:txbx>
                          <w:txbxContent>
                            <w:p w14:paraId="4F7F128E" w14:textId="77777777" w:rsidR="004F0A2F" w:rsidRDefault="004F0A2F" w:rsidP="00C64524">
                              <w:pPr>
                                <w:jc w:val="center"/>
                              </w:pPr>
                              <w:r>
                                <w:rPr>
                                  <w:rFonts w:cs="Arial"/>
                                  <w:sz w:val="20"/>
                                  <w:szCs w:val="20"/>
                                </w:rPr>
                                <w:t xml:space="preserve">Approved for release </w:t>
                              </w:r>
                              <w:r w:rsidR="00CA5985">
                                <w:rPr>
                                  <w:rFonts w:cs="Arial"/>
                                  <w:sz w:val="20"/>
                                  <w:szCs w:val="20"/>
                                </w:rPr>
                                <w:t>and</w:t>
                              </w:r>
                              <w:r>
                                <w:rPr>
                                  <w:rFonts w:cs="Arial"/>
                                  <w:sz w:val="20"/>
                                  <w:szCs w:val="20"/>
                                </w:rPr>
                                <w:t xml:space="preserve"> signed by a regional manager or chief scientist or their </w:t>
                              </w:r>
                              <w:r w:rsidRPr="004B40B2">
                                <w:rPr>
                                  <w:rFonts w:cs="Arial"/>
                                  <w:sz w:val="20"/>
                                  <w:szCs w:val="20"/>
                                </w:rPr>
                                <w:t>nominee</w:t>
                              </w:r>
                              <w:r w:rsidRPr="008F021B">
                                <w:rPr>
                                  <w:rFonts w:cs="Arial"/>
                                  <w:sz w:val="20"/>
                                  <w:szCs w:val="20"/>
                                </w:rPr>
                                <w:t xml:space="preserve"> (usually the project director/group manager)</w:t>
                              </w:r>
                              <w:r w:rsidRPr="004B40B2">
                                <w:rPr>
                                  <w:rFonts w:cs="Arial"/>
                                  <w:sz w:val="20"/>
                                  <w:szCs w:val="20"/>
                                </w:rPr>
                                <w:t>.</w:t>
                              </w:r>
                            </w:p>
                            <w:p w14:paraId="58F7A5BB" w14:textId="77777777" w:rsidR="004F0A2F" w:rsidRDefault="004F0A2F" w:rsidP="00C64524">
                              <w:pPr>
                                <w:jc w:val="center"/>
                              </w:pPr>
                            </w:p>
                          </w:txbxContent>
                        </wps:txbx>
                        <wps:bodyPr rot="0" vert="horz" wrap="square" lIns="91440" tIns="45720" rIns="91440" bIns="45720" anchor="t" anchorCtr="0" upright="1">
                          <a:noAutofit/>
                        </wps:bodyPr>
                      </wps:wsp>
                      <wps:wsp>
                        <wps:cNvPr id="9" name="Rectangle 72"/>
                        <wps:cNvSpPr>
                          <a:spLocks noChangeArrowheads="1"/>
                        </wps:cNvSpPr>
                        <wps:spPr bwMode="auto">
                          <a:xfrm>
                            <a:off x="1371600" y="2514600"/>
                            <a:ext cx="1599565" cy="457200"/>
                          </a:xfrm>
                          <a:prstGeom prst="rect">
                            <a:avLst/>
                          </a:prstGeom>
                          <a:solidFill>
                            <a:srgbClr val="FFFFFF"/>
                          </a:solidFill>
                          <a:ln w="9525">
                            <a:solidFill>
                              <a:srgbClr val="000000"/>
                            </a:solidFill>
                            <a:miter lim="800000"/>
                            <a:headEnd/>
                            <a:tailEnd/>
                          </a:ln>
                        </wps:spPr>
                        <wps:txbx>
                          <w:txbxContent>
                            <w:p w14:paraId="57B7A710" w14:textId="77777777" w:rsidR="004F0A2F" w:rsidRDefault="004F0A2F" w:rsidP="00C64524">
                              <w:pPr>
                                <w:jc w:val="center"/>
                              </w:pPr>
                              <w:r>
                                <w:rPr>
                                  <w:rFonts w:cs="Arial"/>
                                  <w:sz w:val="20"/>
                                  <w:szCs w:val="20"/>
                                </w:rPr>
                                <w:t>Revised and corrected by author/s.</w:t>
                              </w:r>
                            </w:p>
                          </w:txbxContent>
                        </wps:txbx>
                        <wps:bodyPr rot="0" vert="horz" wrap="square" lIns="91440" tIns="45720" rIns="91440" bIns="45720" anchor="t" anchorCtr="0" upright="1">
                          <a:noAutofit/>
                        </wps:bodyPr>
                      </wps:wsp>
                      <wps:wsp>
                        <wps:cNvPr id="10" name="Rectangle 73"/>
                        <wps:cNvSpPr>
                          <a:spLocks noChangeArrowheads="1"/>
                        </wps:cNvSpPr>
                        <wps:spPr bwMode="auto">
                          <a:xfrm>
                            <a:off x="1371600" y="6010275"/>
                            <a:ext cx="1599565" cy="750570"/>
                          </a:xfrm>
                          <a:prstGeom prst="rect">
                            <a:avLst/>
                          </a:prstGeom>
                          <a:solidFill>
                            <a:srgbClr val="FFFFFF"/>
                          </a:solidFill>
                          <a:ln w="9525">
                            <a:solidFill>
                              <a:srgbClr val="000000"/>
                            </a:solidFill>
                            <a:miter lim="800000"/>
                            <a:headEnd/>
                            <a:tailEnd/>
                          </a:ln>
                        </wps:spPr>
                        <wps:txbx>
                          <w:txbxContent>
                            <w:p w14:paraId="41645BE4" w14:textId="77777777" w:rsidR="004F0A2F" w:rsidRDefault="004F0A2F" w:rsidP="00C64524">
                              <w:pPr>
                                <w:jc w:val="center"/>
                              </w:pPr>
                              <w:r>
                                <w:rPr>
                                  <w:rFonts w:cs="Arial"/>
                                  <w:sz w:val="20"/>
                                  <w:szCs w:val="20"/>
                                </w:rPr>
                                <w:t>Final version of report saved as pdf in project’s Final folder and forwarded to librarian.</w:t>
                              </w:r>
                            </w:p>
                          </w:txbxContent>
                        </wps:txbx>
                        <wps:bodyPr rot="0" vert="horz" wrap="square" lIns="91440" tIns="45720" rIns="91440" bIns="45720" anchor="t" anchorCtr="0" upright="1">
                          <a:noAutofit/>
                        </wps:bodyPr>
                      </wps:wsp>
                      <wps:wsp>
                        <wps:cNvPr id="11" name="Rectangle 75"/>
                        <wps:cNvSpPr>
                          <a:spLocks noChangeArrowheads="1"/>
                        </wps:cNvSpPr>
                        <wps:spPr bwMode="auto">
                          <a:xfrm>
                            <a:off x="1371600" y="6989445"/>
                            <a:ext cx="1571625" cy="630555"/>
                          </a:xfrm>
                          <a:prstGeom prst="rect">
                            <a:avLst/>
                          </a:prstGeom>
                          <a:solidFill>
                            <a:srgbClr val="FFFFFF"/>
                          </a:solidFill>
                          <a:ln w="9525">
                            <a:solidFill>
                              <a:srgbClr val="000000"/>
                            </a:solidFill>
                            <a:miter lim="800000"/>
                            <a:headEnd/>
                            <a:tailEnd/>
                          </a:ln>
                        </wps:spPr>
                        <wps:txbx>
                          <w:txbxContent>
                            <w:p w14:paraId="4B65866E" w14:textId="77777777" w:rsidR="004F0A2F" w:rsidRDefault="004F0A2F" w:rsidP="00C64524">
                              <w:pPr>
                                <w:jc w:val="center"/>
                              </w:pPr>
                              <w:r>
                                <w:rPr>
                                  <w:rFonts w:cs="Arial"/>
                                  <w:sz w:val="20"/>
                                  <w:szCs w:val="20"/>
                                </w:rPr>
                                <w:t>Secured pdf file of final report forwarded to client.</w:t>
                              </w:r>
                            </w:p>
                          </w:txbxContent>
                        </wps:txbx>
                        <wps:bodyPr rot="0" vert="horz" wrap="square" lIns="91440" tIns="45720" rIns="91440" bIns="45720" anchor="t" anchorCtr="0" upright="1">
                          <a:noAutofit/>
                        </wps:bodyPr>
                      </wps:wsp>
                      <wps:wsp>
                        <wps:cNvPr id="12" name="Line 77"/>
                        <wps:cNvCnPr/>
                        <wps:spPr bwMode="auto">
                          <a:xfrm>
                            <a:off x="2171065" y="677037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Line 78"/>
                        <wps:cNvCnPr/>
                        <wps:spPr bwMode="auto">
                          <a:xfrm>
                            <a:off x="2171700" y="2971800"/>
                            <a:ext cx="63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79"/>
                        <wps:cNvCnPr/>
                        <wps:spPr bwMode="auto">
                          <a:xfrm>
                            <a:off x="2171700" y="22860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80"/>
                        <wps:cNvCnPr/>
                        <wps:spPr bwMode="auto">
                          <a:xfrm>
                            <a:off x="2171700" y="580072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Line 81"/>
                        <wps:cNvCnPr/>
                        <wps:spPr bwMode="auto">
                          <a:xfrm>
                            <a:off x="2171700" y="48006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82"/>
                        <wps:cNvCnPr/>
                        <wps:spPr bwMode="auto">
                          <a:xfrm>
                            <a:off x="2171700" y="3886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Line 83"/>
                        <wps:cNvCnPr/>
                        <wps:spPr bwMode="auto">
                          <a:xfrm>
                            <a:off x="2171700" y="80010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84"/>
                        <wps:cNvCnPr/>
                        <wps:spPr bwMode="auto">
                          <a:xfrm>
                            <a:off x="2171700" y="137160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Rectangle 85"/>
                        <wps:cNvSpPr>
                          <a:spLocks noChangeArrowheads="1"/>
                        </wps:cNvSpPr>
                        <wps:spPr bwMode="auto">
                          <a:xfrm>
                            <a:off x="800100" y="3314700"/>
                            <a:ext cx="2857500" cy="685800"/>
                          </a:xfrm>
                          <a:prstGeom prst="rect">
                            <a:avLst/>
                          </a:prstGeom>
                          <a:solidFill>
                            <a:srgbClr val="FFFFFF"/>
                          </a:solidFill>
                          <a:ln w="9525">
                            <a:solidFill>
                              <a:srgbClr val="000000"/>
                            </a:solidFill>
                            <a:miter lim="800000"/>
                            <a:headEnd/>
                            <a:tailEnd/>
                          </a:ln>
                        </wps:spPr>
                        <wps:txbx>
                          <w:txbxContent>
                            <w:p w14:paraId="6E8EB2BB" w14:textId="77777777" w:rsidR="004F0A2F" w:rsidRDefault="004F0A2F" w:rsidP="00C64524">
                              <w:pPr>
                                <w:jc w:val="center"/>
                              </w:pPr>
                              <w:r>
                                <w:rPr>
                                  <w:rFonts w:cs="Arial"/>
                                  <w:sz w:val="20"/>
                                  <w:szCs w:val="20"/>
                                </w:rPr>
                                <w:t>Peer reviewer checks</w:t>
                              </w:r>
                              <w:r w:rsidR="00CA5985">
                                <w:rPr>
                                  <w:rFonts w:cs="Arial"/>
                                  <w:sz w:val="20"/>
                                  <w:szCs w:val="20"/>
                                </w:rPr>
                                <w:t xml:space="preserve"> and</w:t>
                              </w:r>
                              <w:r>
                                <w:rPr>
                                  <w:rFonts w:cs="Arial"/>
                                  <w:sz w:val="20"/>
                                  <w:szCs w:val="20"/>
                                </w:rPr>
                                <w:t xml:space="preserve"> signs peer review checklist. The checklist is scanned and saved as a pdf file in the Admin folder of the projects drive.</w:t>
                              </w:r>
                            </w:p>
                          </w:txbxContent>
                        </wps:txbx>
                        <wps:bodyPr rot="0" vert="horz" wrap="square" lIns="91440" tIns="45720" rIns="91440" bIns="45720" anchor="t" anchorCtr="0" upright="1">
                          <a:noAutofit/>
                        </wps:bodyPr>
                      </wps:wsp>
                    </wpc:wpc>
                  </a:graphicData>
                </a:graphic>
              </wp:inline>
            </w:drawing>
          </mc:Choice>
          <mc:Fallback>
            <w:pict>
              <v:group w14:anchorId="14481861" id="Canvas 65" o:spid="_x0000_s1026" editas="canvas" style="width:423pt;height:9in;mso-position-horizontal-relative:char;mso-position-vertical-relative:line" coordsize="53721,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721;height:82296;visibility:visible;mso-wrap-style:square">
                  <v:fill o:detectmouseclick="t"/>
                  <v:path o:connecttype="none"/>
                </v:shape>
                <v:shapetype id="_x0000_t202" coordsize="21600,21600" o:spt="202" path="m,l,21600r21600,l21600,xe">
                  <v:stroke joinstyle="miter"/>
                  <v:path gradientshapeok="t" o:connecttype="rect"/>
                </v:shapetype>
                <v:shape id="Text Box 67" o:spid="_x0000_s1028" type="#_x0000_t202" style="position:absolute;left:13716;top:1143;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12959FC5" w14:textId="77777777" w:rsidR="004F0A2F" w:rsidRPr="00773EE1" w:rsidRDefault="004F0A2F" w:rsidP="00C64524">
                        <w:pPr>
                          <w:jc w:val="center"/>
                          <w:rPr>
                            <w:rFonts w:cs="Arial"/>
                            <w:sz w:val="20"/>
                            <w:szCs w:val="20"/>
                          </w:rPr>
                        </w:pPr>
                        <w:r>
                          <w:rPr>
                            <w:rFonts w:cs="Arial"/>
                            <w:sz w:val="20"/>
                            <w:szCs w:val="20"/>
                          </w:rPr>
                          <w:t xml:space="preserve">Author completes </w:t>
                        </w:r>
                        <w:r w:rsidR="00CA5985">
                          <w:rPr>
                            <w:rFonts w:cs="Arial"/>
                            <w:sz w:val="20"/>
                            <w:szCs w:val="20"/>
                          </w:rPr>
                          <w:t xml:space="preserve">draft </w:t>
                        </w:r>
                        <w:r>
                          <w:rPr>
                            <w:rFonts w:cs="Arial"/>
                            <w:sz w:val="20"/>
                            <w:szCs w:val="20"/>
                          </w:rPr>
                          <w:t xml:space="preserve">report using current </w:t>
                        </w:r>
                        <w:r w:rsidR="00D47E88" w:rsidRPr="00D47E88">
                          <w:rPr>
                            <w:rFonts w:cs="Arial"/>
                            <w:sz w:val="20"/>
                            <w:szCs w:val="20"/>
                          </w:rPr>
                          <w:t>Earth Sciences New Zealand</w:t>
                        </w:r>
                        <w:r>
                          <w:rPr>
                            <w:rFonts w:cs="Arial"/>
                            <w:sz w:val="20"/>
                            <w:szCs w:val="20"/>
                          </w:rPr>
                          <w:t xml:space="preserve"> template.</w:t>
                        </w:r>
                      </w:p>
                    </w:txbxContent>
                  </v:textbox>
                </v:shape>
                <v:shape id="Text Box 68" o:spid="_x0000_s1029" type="#_x0000_t202" style="position:absolute;left:12954;top:10287;width:17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6BA6EFF4" w14:textId="77777777" w:rsidR="004F0A2F" w:rsidRPr="00773EE1" w:rsidRDefault="004F0A2F" w:rsidP="00C64524">
                        <w:pPr>
                          <w:jc w:val="center"/>
                          <w:rPr>
                            <w:rFonts w:cs="Arial"/>
                            <w:sz w:val="20"/>
                            <w:szCs w:val="20"/>
                          </w:rPr>
                        </w:pPr>
                        <w:r>
                          <w:rPr>
                            <w:rFonts w:cs="Arial"/>
                            <w:sz w:val="20"/>
                            <w:szCs w:val="20"/>
                          </w:rPr>
                          <w:t>Initial formatting checked.</w:t>
                        </w:r>
                      </w:p>
                    </w:txbxContent>
                  </v:textbox>
                </v:shape>
                <v:shape id="Text Box 69" o:spid="_x0000_s1030" type="#_x0000_t202" style="position:absolute;left:12496;top:41148;width:18441;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686FFCB3" w14:textId="77777777" w:rsidR="004F0A2F" w:rsidRPr="00773EE1" w:rsidRDefault="004F0A2F" w:rsidP="00C64524">
                        <w:pPr>
                          <w:jc w:val="center"/>
                          <w:rPr>
                            <w:rFonts w:cs="Arial"/>
                            <w:sz w:val="20"/>
                            <w:szCs w:val="20"/>
                          </w:rPr>
                        </w:pPr>
                        <w:r>
                          <w:rPr>
                            <w:rFonts w:cs="Arial"/>
                            <w:sz w:val="20"/>
                            <w:szCs w:val="20"/>
                          </w:rPr>
                          <w:t>Final formatting completed</w:t>
                        </w:r>
                        <w:r w:rsidR="00CA5985">
                          <w:rPr>
                            <w:rFonts w:cs="Arial"/>
                            <w:sz w:val="20"/>
                            <w:szCs w:val="20"/>
                          </w:rPr>
                          <w:t xml:space="preserve"> and</w:t>
                        </w:r>
                        <w:r>
                          <w:rPr>
                            <w:rFonts w:cs="Arial"/>
                            <w:sz w:val="20"/>
                            <w:szCs w:val="20"/>
                          </w:rPr>
                          <w:t xml:space="preserve"> draft watermark removed</w:t>
                        </w:r>
                        <w:r w:rsidR="00CA5985">
                          <w:rPr>
                            <w:rFonts w:cs="Arial"/>
                            <w:sz w:val="20"/>
                            <w:szCs w:val="20"/>
                          </w:rPr>
                          <w:t xml:space="preserve"> unless contracted to send a draft to client for review</w:t>
                        </w:r>
                        <w:r>
                          <w:rPr>
                            <w:rFonts w:cs="Arial"/>
                            <w:sz w:val="20"/>
                            <w:szCs w:val="20"/>
                          </w:rPr>
                          <w:t>.</w:t>
                        </w:r>
                      </w:p>
                    </w:txbxContent>
                  </v:textbox>
                </v:shape>
                <v:rect id="Rectangle 70" o:spid="_x0000_s1031" style="position:absolute;left:12954;top:17145;width:1743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113A3EBB" w14:textId="77777777" w:rsidR="004F0A2F" w:rsidRDefault="004F0A2F" w:rsidP="00C64524">
                        <w:pPr>
                          <w:jc w:val="center"/>
                        </w:pPr>
                        <w:r>
                          <w:rPr>
                            <w:rFonts w:cs="Arial"/>
                            <w:sz w:val="20"/>
                            <w:szCs w:val="20"/>
                          </w:rPr>
                          <w:t>Peer review by senior scientist (principal scientist</w:t>
                        </w:r>
                        <w:r w:rsidR="00CA5985">
                          <w:rPr>
                            <w:rFonts w:cs="Arial"/>
                            <w:sz w:val="20"/>
                            <w:szCs w:val="20"/>
                          </w:rPr>
                          <w:t xml:space="preserve"> or other experienced colleague</w:t>
                        </w:r>
                        <w:r>
                          <w:rPr>
                            <w:rFonts w:cs="Arial"/>
                            <w:sz w:val="20"/>
                            <w:szCs w:val="20"/>
                          </w:rPr>
                          <w:t>).</w:t>
                        </w:r>
                      </w:p>
                    </w:txbxContent>
                  </v:textbox>
                </v:rect>
                <v:rect id="Rectangle 71" o:spid="_x0000_s1032" style="position:absolute;left:10807;top:50387;width:22670;height:7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4F7F128E" w14:textId="77777777" w:rsidR="004F0A2F" w:rsidRDefault="004F0A2F" w:rsidP="00C64524">
                        <w:pPr>
                          <w:jc w:val="center"/>
                        </w:pPr>
                        <w:r>
                          <w:rPr>
                            <w:rFonts w:cs="Arial"/>
                            <w:sz w:val="20"/>
                            <w:szCs w:val="20"/>
                          </w:rPr>
                          <w:t xml:space="preserve">Approved for release </w:t>
                        </w:r>
                        <w:r w:rsidR="00CA5985">
                          <w:rPr>
                            <w:rFonts w:cs="Arial"/>
                            <w:sz w:val="20"/>
                            <w:szCs w:val="20"/>
                          </w:rPr>
                          <w:t>and</w:t>
                        </w:r>
                        <w:r>
                          <w:rPr>
                            <w:rFonts w:cs="Arial"/>
                            <w:sz w:val="20"/>
                            <w:szCs w:val="20"/>
                          </w:rPr>
                          <w:t xml:space="preserve"> signed by a regional manager or chief scientist or their </w:t>
                        </w:r>
                        <w:r w:rsidRPr="004B40B2">
                          <w:rPr>
                            <w:rFonts w:cs="Arial"/>
                            <w:sz w:val="20"/>
                            <w:szCs w:val="20"/>
                          </w:rPr>
                          <w:t>nominee</w:t>
                        </w:r>
                        <w:r w:rsidRPr="008F021B">
                          <w:rPr>
                            <w:rFonts w:cs="Arial"/>
                            <w:sz w:val="20"/>
                            <w:szCs w:val="20"/>
                          </w:rPr>
                          <w:t xml:space="preserve"> (usually the project director/group manager)</w:t>
                        </w:r>
                        <w:r w:rsidRPr="004B40B2">
                          <w:rPr>
                            <w:rFonts w:cs="Arial"/>
                            <w:sz w:val="20"/>
                            <w:szCs w:val="20"/>
                          </w:rPr>
                          <w:t>.</w:t>
                        </w:r>
                      </w:p>
                      <w:p w14:paraId="58F7A5BB" w14:textId="77777777" w:rsidR="004F0A2F" w:rsidRDefault="004F0A2F" w:rsidP="00C64524">
                        <w:pPr>
                          <w:jc w:val="center"/>
                        </w:pPr>
                      </w:p>
                    </w:txbxContent>
                  </v:textbox>
                </v:rect>
                <v:rect id="Rectangle 72" o:spid="_x0000_s1033" style="position:absolute;left:13716;top:25146;width:159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14:paraId="57B7A710" w14:textId="77777777" w:rsidR="004F0A2F" w:rsidRDefault="004F0A2F" w:rsidP="00C64524">
                        <w:pPr>
                          <w:jc w:val="center"/>
                        </w:pPr>
                        <w:r>
                          <w:rPr>
                            <w:rFonts w:cs="Arial"/>
                            <w:sz w:val="20"/>
                            <w:szCs w:val="20"/>
                          </w:rPr>
                          <w:t>Revised and corrected by author/s.</w:t>
                        </w:r>
                      </w:p>
                    </w:txbxContent>
                  </v:textbox>
                </v:rect>
                <v:rect id="Rectangle 73" o:spid="_x0000_s1034" style="position:absolute;left:13716;top:60102;width:15995;height:7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41645BE4" w14:textId="77777777" w:rsidR="004F0A2F" w:rsidRDefault="004F0A2F" w:rsidP="00C64524">
                        <w:pPr>
                          <w:jc w:val="center"/>
                        </w:pPr>
                        <w:r>
                          <w:rPr>
                            <w:rFonts w:cs="Arial"/>
                            <w:sz w:val="20"/>
                            <w:szCs w:val="20"/>
                          </w:rPr>
                          <w:t>Final version of report saved as pdf in project’s Final folder and forwarded to librarian.</w:t>
                        </w:r>
                      </w:p>
                    </w:txbxContent>
                  </v:textbox>
                </v:rect>
                <v:rect id="Rectangle 75" o:spid="_x0000_s1035" style="position:absolute;left:13716;top:69894;width:15716;height:6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4B65866E" w14:textId="77777777" w:rsidR="004F0A2F" w:rsidRDefault="004F0A2F" w:rsidP="00C64524">
                        <w:pPr>
                          <w:jc w:val="center"/>
                        </w:pPr>
                        <w:r>
                          <w:rPr>
                            <w:rFonts w:cs="Arial"/>
                            <w:sz w:val="20"/>
                            <w:szCs w:val="20"/>
                          </w:rPr>
                          <w:t>Secured pdf file of final report forwarded to client.</w:t>
                        </w:r>
                      </w:p>
                    </w:txbxContent>
                  </v:textbox>
                </v:rect>
                <v:line id="Line 77" o:spid="_x0000_s1036" style="position:absolute;visibility:visible;mso-wrap-style:square" from="21710,67703" to="21717,6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line id="Line 78" o:spid="_x0000_s1037" style="position:absolute;visibility:visible;mso-wrap-style:square" from="21717,29718" to="21723,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line id="Line 79" o:spid="_x0000_s1038" style="position:absolute;visibility:visible;mso-wrap-style:square" from="21717,22860" to="21723,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line id="Line 80" o:spid="_x0000_s1039" style="position:absolute;visibility:visible;mso-wrap-style:square" from="21717,58007" to="21723,6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line id="Line 81" o:spid="_x0000_s1040" style="position:absolute;visibility:visible;mso-wrap-style:square" from="21717,48006" to="21723,50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">
                  <v:stroke endarrow="block"/>
                </v:line>
                <v:line id="Line 82" o:spid="_x0000_s1041" style="position:absolute;visibility:visible;mso-wrap-style:square" from="21717,38862" to="21723,4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v:line id="Line 83" o:spid="_x0000_s1042" style="position:absolute;visibility:visible;mso-wrap-style:square" from="21717,8001" to="21717,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">
                  <v:stroke endarrow="block"/>
                </v:line>
                <v:line id="Line 84" o:spid="_x0000_s1043" style="position:absolute;visibility:visible;mso-wrap-style:square" from="21717,13716" to="21717,1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">
                  <v:stroke endarrow="block"/>
                </v:line>
                <v:rect id="Rectangle 85" o:spid="_x0000_s1044" style="position:absolute;left:8001;top:33147;width:2857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textbox>
                    <w:txbxContent>
                      <w:p w14:paraId="6E8EB2BB" w14:textId="77777777" w:rsidR="004F0A2F" w:rsidRDefault="004F0A2F" w:rsidP="00C64524">
                        <w:pPr>
                          <w:jc w:val="center"/>
                        </w:pPr>
                        <w:r>
                          <w:rPr>
                            <w:rFonts w:cs="Arial"/>
                            <w:sz w:val="20"/>
                            <w:szCs w:val="20"/>
                          </w:rPr>
                          <w:t>Peer reviewer checks</w:t>
                        </w:r>
                        <w:r w:rsidR="00CA5985">
                          <w:rPr>
                            <w:rFonts w:cs="Arial"/>
                            <w:sz w:val="20"/>
                            <w:szCs w:val="20"/>
                          </w:rPr>
                          <w:t xml:space="preserve"> and</w:t>
                        </w:r>
                        <w:r>
                          <w:rPr>
                            <w:rFonts w:cs="Arial"/>
                            <w:sz w:val="20"/>
                            <w:szCs w:val="20"/>
                          </w:rPr>
                          <w:t xml:space="preserve"> signs peer review checklist. The checklist is scanned and saved as a pdf file in the Admin folder of the projects drive.</w:t>
                        </w:r>
                      </w:p>
                    </w:txbxContent>
                  </v:textbox>
                </v:rect>
                <w10:anchorlock/>
              </v:group>
            </w:pict>
          </mc:Fallback>
        </mc:AlternateContent>
      </w:r>
    </w:p>
    <w:p w14:paraId="19C1D0C2" w14:textId="77777777" w:rsidR="00126941" w:rsidRPr="00D74BEF" w:rsidRDefault="000B7138" w:rsidP="00971E44">
      <w:pPr>
        <w:pStyle w:val="BodyText"/>
      </w:pPr>
      <w:r w:rsidRPr="00BD36A9">
        <w:br w:type="page"/>
      </w:r>
      <w:r w:rsidR="00126941" w:rsidRPr="00D74BEF">
        <w:lastRenderedPageBreak/>
        <w:t xml:space="preserve">Client proposals and reports are reviewed and approved for release (signed off) by a suitably experienced and/or qualified person to ensure they meet the client’s needs and </w:t>
      </w:r>
      <w:r w:rsidR="00D47E88" w:rsidRPr="003C737C">
        <w:t>Earth Sciences New Zealand</w:t>
      </w:r>
      <w:r w:rsidR="00126941" w:rsidRPr="00D74BEF">
        <w:t xml:space="preserve">’s high science and professional standards.  </w:t>
      </w:r>
    </w:p>
    <w:p w14:paraId="3B726311" w14:textId="77777777" w:rsidR="00126941" w:rsidRPr="00D74BEF" w:rsidRDefault="00126941" w:rsidP="00971E44">
      <w:pPr>
        <w:pStyle w:val="BodyText"/>
      </w:pPr>
      <w:r w:rsidRPr="00D74BEF">
        <w:t xml:space="preserve">The </w:t>
      </w:r>
      <w:r w:rsidRPr="00D74BEF">
        <w:rPr>
          <w:b/>
        </w:rPr>
        <w:t xml:space="preserve">‘Reviewed by’ </w:t>
      </w:r>
      <w:r w:rsidRPr="00D74BEF">
        <w:t xml:space="preserve">peer review process is carried out following guidelines set out in the client proposal/report reviewer’s checklist. The peer review is usually undertaken by a senior scientist or technician. Where projects carry a high degree of business or political </w:t>
      </w:r>
      <w:r w:rsidR="00C36BBB" w:rsidRPr="00D74BEF">
        <w:t>risk,</w:t>
      </w:r>
      <w:r w:rsidRPr="00D74BEF">
        <w:t xml:space="preserve"> they need a very thorough review and a competent reviewer(s) should be chosen in conjunction with the regional manager or a chief scientist. It may be necessary to have more than one reviewer to adequately cover different aspects of the project.  </w:t>
      </w:r>
    </w:p>
    <w:p w14:paraId="2E4F4CAF" w14:textId="77777777" w:rsidR="00126941" w:rsidRPr="00D74BEF" w:rsidRDefault="00126941" w:rsidP="00971E44">
      <w:pPr>
        <w:pStyle w:val="BodyText"/>
      </w:pPr>
      <w:r w:rsidRPr="00D74BEF">
        <w:t xml:space="preserve">The </w:t>
      </w:r>
      <w:r w:rsidRPr="00D74BEF">
        <w:rPr>
          <w:b/>
        </w:rPr>
        <w:t>‘Approved for release by’</w:t>
      </w:r>
      <w:r w:rsidRPr="00D74BEF">
        <w:t xml:space="preserve"> process is a higher level review, undertaken to ensure that the peer review is adequate, that the proposal or report has addressed the client’s needs, the safety needs of the project and the contract conditions, and that any opinions and recommendations expressed in the proposal or report are consistent with other </w:t>
      </w:r>
      <w:r w:rsidR="00D47E88" w:rsidRPr="003C737C">
        <w:t>Earth Sciences New Zealand</w:t>
      </w:r>
      <w:r w:rsidRPr="00D74BEF">
        <w:t xml:space="preserve"> projects and policy, including all aspects of </w:t>
      </w:r>
      <w:r w:rsidR="00E47BF8">
        <w:t>our health, safety and wellbeing (HSW) systems and processes</w:t>
      </w:r>
      <w:r w:rsidRPr="00D74BEF">
        <w:t xml:space="preserve">. The </w:t>
      </w:r>
      <w:r w:rsidR="00006166">
        <w:t>‘</w:t>
      </w:r>
      <w:r w:rsidRPr="00D74BEF">
        <w:t>Approved for release by</w:t>
      </w:r>
      <w:r w:rsidR="00006166">
        <w:t>’</w:t>
      </w:r>
      <w:r w:rsidRPr="00D74BEF">
        <w:t xml:space="preserve"> process is different for proposals versus reports. The </w:t>
      </w:r>
      <w:r w:rsidRPr="00D74BEF">
        <w:rPr>
          <w:b/>
        </w:rPr>
        <w:t>client proposal</w:t>
      </w:r>
      <w:r w:rsidRPr="00D74BEF">
        <w:t xml:space="preserve"> release is signed by a person with an appropriate delegated authority (e.g., project manager or project director &lt;$</w:t>
      </w:r>
      <w:r w:rsidR="007E5CFA">
        <w:t>2</w:t>
      </w:r>
      <w:r w:rsidRPr="00D74BEF">
        <w:t>0k; regional manager and chief scientist &lt;$</w:t>
      </w:r>
      <w:r w:rsidR="007E5CFA">
        <w:t>20</w:t>
      </w:r>
      <w:r w:rsidRPr="00D74BEF">
        <w:t>0k; and for larger values G</w:t>
      </w:r>
      <w:r w:rsidR="007E5CFA">
        <w:t>eneral Managers/</w:t>
      </w:r>
      <w:r w:rsidRPr="00D74BEF">
        <w:t xml:space="preserve"> CEO/CFO) to commit </w:t>
      </w:r>
      <w:r w:rsidR="00D47E88" w:rsidRPr="003C737C">
        <w:t>Earth Sciences New Zealand</w:t>
      </w:r>
      <w:r w:rsidRPr="00D74BEF">
        <w:t xml:space="preserve"> to the work. The </w:t>
      </w:r>
      <w:r w:rsidRPr="00D74BEF">
        <w:rPr>
          <w:b/>
        </w:rPr>
        <w:t>client report</w:t>
      </w:r>
      <w:r w:rsidRPr="00D74BEF">
        <w:t xml:space="preserve"> release is approved by a regional manager or chief scientist or their nominee (usually the project director/group manager or programme leader). Where the ‘Approved for release by’ is approved by a person other than the project director, it is important that the project director also sights the proposal or report.</w:t>
      </w:r>
    </w:p>
    <w:p w14:paraId="333D9052" w14:textId="77777777" w:rsidR="00126941" w:rsidRPr="00D74BEF" w:rsidRDefault="00126941" w:rsidP="00971E44">
      <w:pPr>
        <w:pStyle w:val="BodyText"/>
      </w:pPr>
      <w:r w:rsidRPr="00D74BEF">
        <w:t>Use of electronic signatures</w:t>
      </w:r>
    </w:p>
    <w:p w14:paraId="5BD65CD9" w14:textId="77777777" w:rsidR="00126941" w:rsidRPr="00D74BEF" w:rsidRDefault="00126941" w:rsidP="00971E44">
      <w:pPr>
        <w:pStyle w:val="BodyText"/>
      </w:pPr>
      <w:r w:rsidRPr="00D74BEF">
        <w:t>An electronic signature may be used for approvals only if authorised in writing by the reviewer/approver.</w:t>
      </w:r>
    </w:p>
    <w:p w14:paraId="49B4E07A" w14:textId="77777777" w:rsidR="00C64524" w:rsidRDefault="00C64524" w:rsidP="00971E44">
      <w:pPr>
        <w:pStyle w:val="BodyText"/>
      </w:pPr>
    </w:p>
    <w:p w14:paraId="3B147486" w14:textId="77777777" w:rsidR="004074D2" w:rsidRPr="00BD36A9" w:rsidRDefault="004074D2" w:rsidP="00971E44">
      <w:pPr>
        <w:pStyle w:val="BodyText"/>
      </w:pPr>
    </w:p>
    <w:bookmarkEnd w:id="0"/>
    <w:p w14:paraId="1AC7081B" w14:textId="77777777" w:rsidR="00F15A5F" w:rsidRPr="00BD36A9" w:rsidRDefault="00F15A5F" w:rsidP="00F15A5F">
      <w:pPr>
        <w:sectPr w:rsidR="00F15A5F" w:rsidRPr="00BD36A9" w:rsidSect="00AF504E">
          <w:headerReference w:type="even" r:id="rId12"/>
          <w:headerReference w:type="default" r:id="rId13"/>
          <w:footerReference w:type="even" r:id="rId14"/>
          <w:footerReference w:type="default" r:id="rId15"/>
          <w:headerReference w:type="first" r:id="rId16"/>
          <w:footerReference w:type="first" r:id="rId17"/>
          <w:pgSz w:w="11906" w:h="16838" w:code="9"/>
          <w:pgMar w:top="1134" w:right="1418" w:bottom="1134" w:left="1418" w:header="425" w:footer="425" w:gutter="0"/>
          <w:cols w:space="708"/>
          <w:titlePg/>
          <w:docGrid w:linePitch="360"/>
        </w:sectPr>
      </w:pPr>
    </w:p>
    <w:p w14:paraId="608EBBF6" w14:textId="77777777" w:rsidR="007F7735" w:rsidRDefault="007F7735" w:rsidP="00691D86"/>
    <w:p w14:paraId="5ECDC97F" w14:textId="16E14121" w:rsidR="00F15A5F" w:rsidRPr="009F36D4" w:rsidRDefault="00FD1EEE" w:rsidP="009F36D4">
      <w:pPr>
        <w:pStyle w:val="zReportTitle"/>
      </w:pPr>
      <w:bookmarkStart w:id="1" w:name="rptReportTitle"/>
      <w:r>
        <w:t>QMRA Batch Processing Web Application</w:t>
      </w:r>
      <w:bookmarkEnd w:id="1"/>
    </w:p>
    <w:p w14:paraId="17B7F404" w14:textId="53545017" w:rsidR="009E0CAC" w:rsidRPr="00A05198" w:rsidRDefault="00FD1EEE" w:rsidP="00971E44">
      <w:pPr>
        <w:pStyle w:val="zReportSubtitle"/>
        <w:rPr>
          <w:rFonts w:ascii="Aptos" w:hAnsi="Aptos"/>
          <w:color w:val="1822F8"/>
        </w:rPr>
      </w:pPr>
      <w:bookmarkStart w:id="2" w:name="rptReportSubTitle"/>
      <w:r>
        <w:rPr>
          <w:rFonts w:ascii="Aptos" w:hAnsi="Aptos"/>
          <w:color w:val="1822F8"/>
        </w:rPr>
        <w:t>Professional User Guide and Technical Documentation</w:t>
      </w:r>
      <w:bookmarkEnd w:id="2"/>
    </w:p>
    <w:p w14:paraId="0718FFFE" w14:textId="37AD3A49" w:rsidR="0020457E" w:rsidRPr="00E47BF8" w:rsidRDefault="0020457E" w:rsidP="00971E44">
      <w:pPr>
        <w:pStyle w:val="zReportPreparedFor"/>
        <w:rPr>
          <w:b w:val="0"/>
          <w:bCs/>
          <w:color w:val="auto"/>
        </w:rPr>
      </w:pPr>
      <w:r w:rsidRPr="00E47BF8">
        <w:rPr>
          <w:b w:val="0"/>
          <w:bCs/>
          <w:color w:val="auto"/>
        </w:rPr>
        <w:t xml:space="preserve">Prepared for </w:t>
      </w:r>
      <w:bookmarkStart w:id="3" w:name="rptClient"/>
      <w:r w:rsidR="00FD1EEE">
        <w:rPr>
          <w:b w:val="0"/>
          <w:bCs/>
          <w:color w:val="auto"/>
        </w:rPr>
        <w:t xml:space="preserve">Internal </w:t>
      </w:r>
      <w:bookmarkEnd w:id="3"/>
    </w:p>
    <w:p w14:paraId="65217223" w14:textId="2CDF0E9D" w:rsidR="00F76F7B" w:rsidRPr="00717874" w:rsidRDefault="00D47E88" w:rsidP="00717874">
      <w:pPr>
        <w:pStyle w:val="zReportDate"/>
      </w:pPr>
      <w:r w:rsidRPr="00717874">
        <w:fldChar w:fldCharType="begin"/>
      </w:r>
      <w:r w:rsidRPr="00717874">
        <w:instrText xml:space="preserve"> DOCVARIABLE  rptDate </w:instrText>
      </w:r>
      <w:r w:rsidRPr="00717874">
        <w:fldChar w:fldCharType="separate"/>
      </w:r>
      <w:r w:rsidR="00FD1EEE">
        <w:t>November 2025</w:t>
      </w:r>
      <w:r w:rsidRPr="00717874">
        <w:fldChar w:fldCharType="end"/>
      </w:r>
    </w:p>
    <w:p w14:paraId="4F2491C4" w14:textId="77777777" w:rsidR="00790922" w:rsidRPr="00BA2CF6" w:rsidRDefault="00790922" w:rsidP="00790922">
      <w:pPr>
        <w:rPr>
          <w:sz w:val="24"/>
        </w:rPr>
      </w:pPr>
    </w:p>
    <w:p w14:paraId="48F8D901" w14:textId="77777777" w:rsidR="005C4BCC" w:rsidRPr="00BA2CF6" w:rsidRDefault="00790922" w:rsidP="00971E44">
      <w:pPr>
        <w:pStyle w:val="BodyText"/>
      </w:pPr>
      <w:r w:rsidRPr="00BA2CF6">
        <w:t xml:space="preserve"> </w:t>
      </w:r>
    </w:p>
    <w:p w14:paraId="0DA9DC2D" w14:textId="77777777" w:rsidR="00BE7780" w:rsidRPr="00BD36A9" w:rsidRDefault="00BE7780" w:rsidP="00971E44">
      <w:pPr>
        <w:pStyle w:val="zInstructions"/>
      </w:pPr>
      <w:r w:rsidRPr="00BD36A9">
        <w:t>INSTRUCTIONS:</w:t>
      </w:r>
    </w:p>
    <w:p w14:paraId="48705189" w14:textId="77777777" w:rsidR="00BE7780" w:rsidRPr="00BD36A9" w:rsidRDefault="00BE7780" w:rsidP="00971E44">
      <w:pPr>
        <w:pStyle w:val="zInstructions"/>
      </w:pPr>
      <w:r w:rsidRPr="00BD36A9">
        <w:t xml:space="preserve">If placing a </w:t>
      </w:r>
      <w:r w:rsidR="00777DF8" w:rsidRPr="00BD36A9">
        <w:t>photo/image on the front of this report please</w:t>
      </w:r>
      <w:r w:rsidR="005B5A55" w:rsidRPr="00BD36A9">
        <w:t xml:space="preserve"> ensure</w:t>
      </w:r>
      <w:r w:rsidR="00777DF8" w:rsidRPr="00BD36A9">
        <w:t>.</w:t>
      </w:r>
    </w:p>
    <w:p w14:paraId="17F4CE89" w14:textId="77777777" w:rsidR="00777DF8" w:rsidRPr="00BD36A9" w:rsidRDefault="005B5A55" w:rsidP="00971E44">
      <w:pPr>
        <w:pStyle w:val="zInstructionsBullet"/>
      </w:pPr>
      <w:r w:rsidRPr="00BD36A9">
        <w:t>t</w:t>
      </w:r>
      <w:r w:rsidR="001568FB" w:rsidRPr="00BD36A9">
        <w:t xml:space="preserve">he image </w:t>
      </w:r>
      <w:r w:rsidRPr="00BD36A9">
        <w:t xml:space="preserve">is </w:t>
      </w:r>
      <w:r w:rsidR="001568FB" w:rsidRPr="00BD36A9">
        <w:t>appealing and good quality</w:t>
      </w:r>
      <w:r w:rsidRPr="00BD36A9">
        <w:t xml:space="preserve"> (minimum resolution 200 dpi)</w:t>
      </w:r>
    </w:p>
    <w:p w14:paraId="25A4287A" w14:textId="77777777" w:rsidR="005B5A55" w:rsidRPr="00BD36A9" w:rsidRDefault="005B5A55" w:rsidP="00971E44">
      <w:pPr>
        <w:pStyle w:val="zInstructionsBullet"/>
      </w:pPr>
      <w:r w:rsidRPr="00BD36A9">
        <w:t>the image is relevant to the report</w:t>
      </w:r>
    </w:p>
    <w:p w14:paraId="25B18778" w14:textId="77777777" w:rsidR="00093121" w:rsidRDefault="00D47E88" w:rsidP="00971E44">
      <w:pPr>
        <w:pStyle w:val="zInstructionsBullet"/>
      </w:pPr>
      <w:r w:rsidRPr="00D47E88">
        <w:t>Earth Sciences New Zealand</w:t>
      </w:r>
      <w:r w:rsidR="005B5A55" w:rsidRPr="00BD36A9">
        <w:t xml:space="preserve"> has permission to use the image</w:t>
      </w:r>
      <w:r w:rsidR="00093121">
        <w:t>, and</w:t>
      </w:r>
    </w:p>
    <w:p w14:paraId="26A6D472" w14:textId="77777777" w:rsidR="005B5A55" w:rsidRDefault="005B5A55" w:rsidP="00971E44">
      <w:pPr>
        <w:pStyle w:val="zInstructionsBullet"/>
      </w:pPr>
      <w:r w:rsidRPr="00BD36A9">
        <w:lastRenderedPageBreak/>
        <w:t>the image is credited on the inside front page in the correct format.</w:t>
      </w:r>
    </w:p>
    <w:p w14:paraId="6930E8B0" w14:textId="77777777" w:rsidR="00B815AC" w:rsidRDefault="00B815AC" w:rsidP="00971E44">
      <w:pPr>
        <w:pStyle w:val="zInstructions"/>
      </w:pPr>
      <w:r>
        <w:t>TO INSERT THE IMAGE</w:t>
      </w:r>
    </w:p>
    <w:p w14:paraId="145B8886" w14:textId="77777777" w:rsidR="00215AE5" w:rsidRPr="00D364FE" w:rsidRDefault="00861417" w:rsidP="00971E44">
      <w:pPr>
        <w:pStyle w:val="zInstructionsBullet"/>
      </w:pPr>
      <w:r>
        <w:t xml:space="preserve">After you have inserted </w:t>
      </w:r>
      <w:r w:rsidR="009D2EC4">
        <w:t xml:space="preserve">the image </w:t>
      </w:r>
      <w:r>
        <w:t xml:space="preserve">you should </w:t>
      </w:r>
      <w:r w:rsidR="009D2EC4">
        <w:t>m</w:t>
      </w:r>
      <w:r w:rsidR="00215AE5">
        <w:t>anually resize the image to</w:t>
      </w:r>
      <w:r w:rsidR="00782F8A">
        <w:t xml:space="preserve"> approximately</w:t>
      </w:r>
      <w:r w:rsidR="00215AE5">
        <w:t xml:space="preserve"> 12.5cm wide by 7 cm in height.  Refer to the User Guide for </w:t>
      </w:r>
      <w:r w:rsidR="00782F8A">
        <w:t xml:space="preserve">further </w:t>
      </w:r>
      <w:r w:rsidR="00215AE5">
        <w:t>instructions.</w:t>
      </w:r>
    </w:p>
    <w:p w14:paraId="16913554" w14:textId="77777777" w:rsidR="00B0432D" w:rsidRPr="003D0E4A" w:rsidRDefault="00D364FE" w:rsidP="00971E44">
      <w:pPr>
        <w:pStyle w:val="zInstructionsBullet"/>
      </w:pPr>
      <w:r>
        <w:t>If you delete an image s</w:t>
      </w:r>
      <w:r w:rsidR="00E24672">
        <w:t xml:space="preserve">elect the </w:t>
      </w:r>
      <w:r w:rsidR="00E24672" w:rsidRPr="00E24672">
        <w:rPr>
          <w:b/>
        </w:rPr>
        <w:t xml:space="preserve">Fix Cover Page </w:t>
      </w:r>
      <w:r w:rsidR="00E24672">
        <w:t xml:space="preserve">from the </w:t>
      </w:r>
      <w:r w:rsidR="00E24672" w:rsidRPr="00E24672">
        <w:rPr>
          <w:b/>
        </w:rPr>
        <w:t>Pictures and Placeholders</w:t>
      </w:r>
      <w:r w:rsidR="00E24672">
        <w:t xml:space="preserve"> menu on the </w:t>
      </w:r>
      <w:r w:rsidR="00F94954">
        <w:rPr>
          <w:b/>
          <w:bCs/>
        </w:rPr>
        <w:t>CLIENT REPORT</w:t>
      </w:r>
      <w:r w:rsidR="00E24672" w:rsidRPr="00F94954">
        <w:rPr>
          <w:b/>
          <w:bCs/>
        </w:rPr>
        <w:t xml:space="preserve"> </w:t>
      </w:r>
      <w:r w:rsidR="00E24672">
        <w:t xml:space="preserve">tab. This will </w:t>
      </w:r>
      <w:r w:rsidR="003D0E4A">
        <w:t>reposition</w:t>
      </w:r>
      <w:r w:rsidR="00237B7F">
        <w:t xml:space="preserve"> the report title</w:t>
      </w:r>
      <w:r w:rsidR="00E24672">
        <w:t>.</w:t>
      </w:r>
    </w:p>
    <w:p w14:paraId="5BB79747" w14:textId="77777777" w:rsidR="00E10003" w:rsidRDefault="00CE31B7" w:rsidP="001E5131">
      <w:pPr>
        <w:ind w:left="2552" w:hanging="2552"/>
      </w:pPr>
      <w:r w:rsidRPr="00BD36A9">
        <w:br w:type="page"/>
      </w:r>
    </w:p>
    <w:p w14:paraId="2D336EBD" w14:textId="77777777" w:rsidR="001E5131" w:rsidRPr="003B70BC" w:rsidRDefault="00FF694F" w:rsidP="001E5131">
      <w:pPr>
        <w:ind w:left="2552" w:hanging="2552"/>
        <w:rPr>
          <w:color w:val="1822F8"/>
        </w:rPr>
      </w:pPr>
      <w:r w:rsidRPr="003B70BC">
        <w:rPr>
          <w:rStyle w:val="zCovercaptionChar"/>
          <w:rFonts w:ascii="Aptos" w:hAnsi="Aptos"/>
          <w:color w:val="1822F8"/>
        </w:rPr>
        <w:lastRenderedPageBreak/>
        <w:t>Prepared by</w:t>
      </w:r>
      <w:r w:rsidR="00B41674" w:rsidRPr="003B70BC">
        <w:rPr>
          <w:color w:val="1822F8"/>
        </w:rPr>
        <w:t>:</w:t>
      </w:r>
    </w:p>
    <w:p w14:paraId="292C0A60" w14:textId="59D4DB02" w:rsidR="00D60FC8" w:rsidRPr="00BD36A9" w:rsidRDefault="00FD1EEE" w:rsidP="006151A9">
      <w:bookmarkStart w:id="4" w:name="rptAuthorInfo"/>
      <w:r>
        <w:t>Reza Moghaddam</w:t>
      </w:r>
      <w:bookmarkEnd w:id="4"/>
    </w:p>
    <w:p w14:paraId="1996C3D1" w14:textId="77777777" w:rsidR="00D60FC8" w:rsidRPr="00A05198" w:rsidRDefault="00D60FC8" w:rsidP="00971E44">
      <w:pPr>
        <w:pStyle w:val="zCovercaption"/>
        <w:rPr>
          <w:color w:val="1822F8"/>
        </w:rPr>
      </w:pPr>
      <w:r w:rsidRPr="00A05198">
        <w:rPr>
          <w:color w:val="1822F8"/>
        </w:rPr>
        <w:t xml:space="preserve">For any </w:t>
      </w:r>
      <w:smartTag w:uri="urn:schemas-microsoft-com:office:smarttags" w:element="PersonName">
        <w:r w:rsidRPr="00A05198">
          <w:rPr>
            <w:color w:val="1822F8"/>
          </w:rPr>
          <w:t>info</w:t>
        </w:r>
      </w:smartTag>
      <w:r w:rsidRPr="00A05198">
        <w:rPr>
          <w:color w:val="1822F8"/>
        </w:rPr>
        <w:t>rmation regarding this report please contact:</w:t>
      </w:r>
    </w:p>
    <w:p w14:paraId="47E2F295" w14:textId="786A2A2B" w:rsidR="00360CD6" w:rsidRPr="00BD36A9" w:rsidRDefault="00FD1EEE" w:rsidP="00B41674">
      <w:bookmarkStart w:id="5" w:name="NIWAContactName"/>
      <w:r>
        <w:t>Reza Moghaddam</w:t>
      </w:r>
      <w:bookmarkEnd w:id="5"/>
    </w:p>
    <w:p w14:paraId="688106CF" w14:textId="150C46AA" w:rsidR="00360CD6" w:rsidRPr="00BD36A9" w:rsidRDefault="00FD1EEE" w:rsidP="00B41674">
      <w:bookmarkStart w:id="6" w:name="NIWAContactTitle"/>
      <w:r>
        <w:t xml:space="preserve">Environmental Engineer </w:t>
      </w:r>
      <w:bookmarkEnd w:id="6"/>
    </w:p>
    <w:p w14:paraId="38EF1462" w14:textId="721008AF" w:rsidR="00360CD6" w:rsidRPr="00BD36A9" w:rsidRDefault="00FD1EEE" w:rsidP="00B41674">
      <w:bookmarkStart w:id="7" w:name="NIWAContactGroup"/>
      <w:r>
        <w:t xml:space="preserve">Catchment Processes </w:t>
      </w:r>
      <w:bookmarkEnd w:id="7"/>
    </w:p>
    <w:p w14:paraId="46EDBDA1" w14:textId="49AED485" w:rsidR="00380FEE" w:rsidRPr="00BD36A9" w:rsidRDefault="00FD1EEE" w:rsidP="00B41674">
      <w:bookmarkStart w:id="8" w:name="InternationalCode"/>
      <w:r>
        <w:t>+64</w:t>
      </w:r>
      <w:bookmarkEnd w:id="8"/>
      <w:r w:rsidR="00DC168E">
        <w:t xml:space="preserve"> </w:t>
      </w:r>
      <w:bookmarkStart w:id="9" w:name="AreaCode"/>
      <w:r>
        <w:t>7</w:t>
      </w:r>
      <w:bookmarkEnd w:id="9"/>
      <w:r w:rsidR="00DC168E">
        <w:t xml:space="preserve"> </w:t>
      </w:r>
      <w:bookmarkStart w:id="10" w:name="PhoneA"/>
      <w:r>
        <w:t>859</w:t>
      </w:r>
      <w:bookmarkEnd w:id="10"/>
      <w:r w:rsidR="0039594F" w:rsidRPr="00BD36A9">
        <w:t xml:space="preserve"> </w:t>
      </w:r>
      <w:bookmarkStart w:id="11" w:name="PhoneB"/>
      <w:r>
        <w:t>1830</w:t>
      </w:r>
      <w:bookmarkEnd w:id="11"/>
    </w:p>
    <w:p w14:paraId="2990B503" w14:textId="0B8BEB55" w:rsidR="00360CD6" w:rsidRPr="00BD36A9" w:rsidRDefault="00FD1EEE" w:rsidP="00B41674">
      <w:bookmarkStart w:id="12" w:name="NIWAContactEmail"/>
      <w:r>
        <w:t>reza.moghaddam@niwa.co.nz</w:t>
      </w:r>
      <w:r>
        <w:br/>
      </w:r>
      <w:r>
        <w:br/>
      </w:r>
      <w:bookmarkEnd w:id="12"/>
    </w:p>
    <w:p w14:paraId="2F7D00AB" w14:textId="77777777" w:rsidR="007C2567" w:rsidRPr="00BD36A9" w:rsidRDefault="007C2567" w:rsidP="00B41674"/>
    <w:p w14:paraId="3E2FFC18" w14:textId="1117848D" w:rsidR="007C2567" w:rsidRPr="00BD36A9" w:rsidRDefault="00FD1EEE" w:rsidP="00971E44">
      <w:pPr>
        <w:pStyle w:val="BodyText"/>
      </w:pPr>
      <w:bookmarkStart w:id="13" w:name="NIWAAddress2"/>
      <w:r w:rsidRPr="0049147B">
        <w:t>New Zealand Institute for Earth Science Limited</w:t>
      </w:r>
      <w:r>
        <w:br/>
      </w:r>
      <w:r w:rsidRPr="0049147B">
        <w:t>PO Box 11115</w:t>
      </w:r>
      <w:r>
        <w:br/>
      </w:r>
      <w:r w:rsidRPr="0049147B">
        <w:t>Hamilton 3251</w:t>
      </w:r>
      <w:r>
        <w:br/>
      </w:r>
      <w:r>
        <w:br/>
      </w:r>
      <w:r w:rsidRPr="0049147B">
        <w:t>Phone +64 7 856 7026</w:t>
      </w:r>
      <w:bookmarkEnd w:id="13"/>
    </w:p>
    <w:p w14:paraId="51E6FD5C" w14:textId="0042EC50" w:rsidR="007D2E77" w:rsidRPr="00BD36A9" w:rsidRDefault="007E07B3" w:rsidP="00AD1B36">
      <w:pPr>
        <w:spacing w:before="480"/>
        <w:rPr>
          <w:sz w:val="18"/>
          <w:szCs w:val="18"/>
        </w:rPr>
      </w:pPr>
      <w:r>
        <w:rPr>
          <w:sz w:val="18"/>
          <w:szCs w:val="18"/>
        </w:rPr>
        <w:t>C</w:t>
      </w:r>
      <w:r w:rsidR="007F45B3">
        <w:rPr>
          <w:sz w:val="18"/>
          <w:szCs w:val="18"/>
        </w:rPr>
        <w:t>lient Report</w:t>
      </w:r>
      <w:r w:rsidR="00AD1B36" w:rsidRPr="00BD36A9">
        <w:rPr>
          <w:sz w:val="18"/>
          <w:szCs w:val="18"/>
        </w:rPr>
        <w:t xml:space="preserve"> No</w:t>
      </w:r>
      <w:r w:rsidR="007D2E77" w:rsidRPr="00BD36A9">
        <w:rPr>
          <w:sz w:val="18"/>
          <w:szCs w:val="18"/>
        </w:rPr>
        <w:t>:</w:t>
      </w:r>
      <w:r w:rsidR="007D2E77" w:rsidRPr="00BD36A9">
        <w:rPr>
          <w:sz w:val="18"/>
          <w:szCs w:val="18"/>
        </w:rPr>
        <w:tab/>
      </w:r>
      <w:bookmarkStart w:id="14" w:name="rptReportNumber"/>
      <w:bookmarkEnd w:id="14"/>
    </w:p>
    <w:p w14:paraId="259287B1" w14:textId="362ED74B" w:rsidR="007D2E77" w:rsidRPr="00BD36A9" w:rsidRDefault="007D2E77" w:rsidP="001E5131">
      <w:pPr>
        <w:rPr>
          <w:sz w:val="18"/>
          <w:szCs w:val="18"/>
        </w:rPr>
      </w:pPr>
      <w:r w:rsidRPr="00BD36A9">
        <w:rPr>
          <w:sz w:val="18"/>
          <w:szCs w:val="18"/>
        </w:rPr>
        <w:t>Report date:</w:t>
      </w:r>
      <w:r w:rsidRPr="00BD36A9">
        <w:rPr>
          <w:sz w:val="18"/>
          <w:szCs w:val="18"/>
        </w:rPr>
        <w:tab/>
      </w:r>
      <w:r w:rsidR="00A50E6C">
        <w:rPr>
          <w:sz w:val="18"/>
          <w:szCs w:val="18"/>
        </w:rPr>
        <w:tab/>
      </w:r>
      <w:r w:rsidR="00BD2133" w:rsidRPr="00BD36A9">
        <w:rPr>
          <w:sz w:val="18"/>
          <w:szCs w:val="18"/>
        </w:rPr>
        <w:fldChar w:fldCharType="begin"/>
      </w:r>
      <w:r w:rsidRPr="00BD36A9">
        <w:rPr>
          <w:sz w:val="18"/>
          <w:szCs w:val="18"/>
        </w:rPr>
        <w:instrText xml:space="preserve"> DOCVARIABLE  rptDate </w:instrText>
      </w:r>
      <w:r w:rsidR="00BD2133" w:rsidRPr="00BD36A9">
        <w:rPr>
          <w:sz w:val="18"/>
          <w:szCs w:val="18"/>
        </w:rPr>
        <w:fldChar w:fldCharType="separate"/>
      </w:r>
      <w:r w:rsidR="00FD1EEE">
        <w:rPr>
          <w:sz w:val="18"/>
          <w:szCs w:val="18"/>
        </w:rPr>
        <w:t>November 2025</w:t>
      </w:r>
      <w:r w:rsidR="00BD2133" w:rsidRPr="00BD36A9">
        <w:rPr>
          <w:sz w:val="18"/>
          <w:szCs w:val="18"/>
        </w:rPr>
        <w:fldChar w:fldCharType="end"/>
      </w:r>
    </w:p>
    <w:p w14:paraId="016C5FE8" w14:textId="227071EF" w:rsidR="00AE5E27" w:rsidRPr="00BD36A9" w:rsidRDefault="007D2E77" w:rsidP="001E5131">
      <w:pPr>
        <w:rPr>
          <w:sz w:val="18"/>
          <w:szCs w:val="18"/>
        </w:rPr>
      </w:pPr>
      <w:r w:rsidRPr="00BD36A9">
        <w:rPr>
          <w:sz w:val="18"/>
          <w:szCs w:val="18"/>
        </w:rPr>
        <w:t>Project</w:t>
      </w:r>
      <w:r w:rsidR="007F45B3">
        <w:rPr>
          <w:sz w:val="18"/>
          <w:szCs w:val="18"/>
        </w:rPr>
        <w:t xml:space="preserve"> No</w:t>
      </w:r>
      <w:r w:rsidRPr="00BD36A9">
        <w:rPr>
          <w:sz w:val="18"/>
          <w:szCs w:val="18"/>
        </w:rPr>
        <w:t>:</w:t>
      </w:r>
      <w:r w:rsidRPr="00BD36A9">
        <w:rPr>
          <w:sz w:val="18"/>
          <w:szCs w:val="18"/>
        </w:rPr>
        <w:tab/>
      </w:r>
      <w:r w:rsidR="008F1D8B" w:rsidRPr="00BD36A9">
        <w:rPr>
          <w:sz w:val="18"/>
          <w:szCs w:val="18"/>
        </w:rPr>
        <w:tab/>
      </w:r>
      <w:bookmarkStart w:id="15" w:name="rptProjectNumber"/>
      <w:bookmarkEnd w:id="15"/>
    </w:p>
    <w:p w14:paraId="35A7E926" w14:textId="77777777" w:rsidR="00CA5985" w:rsidRDefault="00CA5985" w:rsidP="00CA5985">
      <w:pPr>
        <w:rPr>
          <w:sz w:val="18"/>
          <w:szCs w:val="18"/>
        </w:rPr>
      </w:pPr>
    </w:p>
    <w:tbl>
      <w:tblPr>
        <w:tblW w:w="0" w:type="auto"/>
        <w:tblCellMar>
          <w:left w:w="0" w:type="dxa"/>
          <w:right w:w="0" w:type="dxa"/>
        </w:tblCellMar>
        <w:tblLook w:val="04A0" w:firstRow="1" w:lastRow="0" w:firstColumn="1" w:lastColumn="0" w:noHBand="0" w:noVBand="1"/>
      </w:tblPr>
      <w:tblGrid>
        <w:gridCol w:w="2547"/>
        <w:gridCol w:w="4531"/>
        <w:gridCol w:w="1938"/>
      </w:tblGrid>
      <w:tr w:rsidR="00CA5985" w14:paraId="400BAAA3" w14:textId="77777777" w:rsidTr="00A05198">
        <w:trPr>
          <w:trHeight w:val="454"/>
        </w:trPr>
        <w:tc>
          <w:tcPr>
            <w:tcW w:w="2547" w:type="dxa"/>
            <w:tcBorders>
              <w:top w:val="single" w:sz="8" w:space="0" w:color="auto"/>
              <w:left w:val="single" w:sz="8" w:space="0" w:color="auto"/>
              <w:bottom w:val="single" w:sz="8" w:space="0" w:color="auto"/>
              <w:right w:val="single" w:sz="8" w:space="0" w:color="auto"/>
            </w:tcBorders>
            <w:shd w:val="clear" w:color="auto" w:fill="E6E6E6"/>
            <w:tcMar>
              <w:top w:w="0" w:type="dxa"/>
              <w:left w:w="108" w:type="dxa"/>
              <w:bottom w:w="0" w:type="dxa"/>
              <w:right w:w="108" w:type="dxa"/>
            </w:tcMar>
            <w:vAlign w:val="center"/>
          </w:tcPr>
          <w:p w14:paraId="05A8348C" w14:textId="77777777" w:rsidR="00CA5985" w:rsidRDefault="00CA5985" w:rsidP="00363A1C">
            <w:bookmarkStart w:id="16" w:name="_Hlk117094535"/>
            <w:r>
              <w:t>Revision</w:t>
            </w:r>
          </w:p>
        </w:tc>
        <w:tc>
          <w:tcPr>
            <w:tcW w:w="4531" w:type="dxa"/>
            <w:tcBorders>
              <w:top w:val="single" w:sz="8" w:space="0" w:color="auto"/>
              <w:left w:val="single" w:sz="8" w:space="0" w:color="auto"/>
              <w:bottom w:val="single" w:sz="8" w:space="0" w:color="auto"/>
              <w:right w:val="single" w:sz="8" w:space="0" w:color="auto"/>
            </w:tcBorders>
            <w:shd w:val="clear" w:color="auto" w:fill="E6E6E6"/>
            <w:vAlign w:val="center"/>
          </w:tcPr>
          <w:p w14:paraId="20F4805B" w14:textId="77777777" w:rsidR="00CA5985" w:rsidRDefault="00CA5985" w:rsidP="00363A1C">
            <w:r>
              <w:t xml:space="preserve"> Description</w:t>
            </w:r>
          </w:p>
        </w:tc>
        <w:tc>
          <w:tcPr>
            <w:tcW w:w="1938" w:type="dxa"/>
            <w:tcBorders>
              <w:top w:val="single" w:sz="8" w:space="0" w:color="auto"/>
              <w:left w:val="single" w:sz="8" w:space="0" w:color="auto"/>
              <w:bottom w:val="single" w:sz="8" w:space="0" w:color="auto"/>
              <w:right w:val="single" w:sz="8" w:space="0" w:color="auto"/>
            </w:tcBorders>
            <w:shd w:val="clear" w:color="auto" w:fill="E6E6E6"/>
            <w:vAlign w:val="center"/>
          </w:tcPr>
          <w:p w14:paraId="5EECDDF3" w14:textId="77777777" w:rsidR="00CA5985" w:rsidRDefault="00CA5985" w:rsidP="00363A1C">
            <w:r>
              <w:t xml:space="preserve"> Date</w:t>
            </w:r>
          </w:p>
        </w:tc>
      </w:tr>
      <w:tr w:rsidR="00CA5985" w14:paraId="45D50D93" w14:textId="77777777" w:rsidTr="00363A1C">
        <w:trPr>
          <w:trHeight w:val="454"/>
        </w:trPr>
        <w:tc>
          <w:tcPr>
            <w:tcW w:w="2547"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1A9E169E" w14:textId="77777777" w:rsidR="00CA5985" w:rsidRDefault="00CA5985" w:rsidP="00363A1C">
            <w:r>
              <w:t>Version 0.1</w:t>
            </w:r>
          </w:p>
        </w:tc>
        <w:tc>
          <w:tcPr>
            <w:tcW w:w="453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DD6785A" w14:textId="77777777" w:rsidR="00CA5985" w:rsidRDefault="00CA5985" w:rsidP="00363A1C">
            <w:r>
              <w:t xml:space="preserve"> Draft in preparation/in review</w:t>
            </w:r>
          </w:p>
        </w:tc>
        <w:tc>
          <w:tcPr>
            <w:tcW w:w="1938"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7D3DD13" w14:textId="77777777" w:rsidR="00CA5985" w:rsidRDefault="00CA5985" w:rsidP="00363A1C">
            <w:r>
              <w:t xml:space="preserve"> Day Month Year</w:t>
            </w:r>
          </w:p>
        </w:tc>
      </w:tr>
      <w:tr w:rsidR="00CA5985" w14:paraId="24C780CA" w14:textId="77777777" w:rsidTr="00363A1C">
        <w:trPr>
          <w:trHeight w:val="454"/>
        </w:trPr>
        <w:tc>
          <w:tcPr>
            <w:tcW w:w="2547"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19769AEB" w14:textId="77777777" w:rsidR="00CA5985" w:rsidRPr="002B1F5E" w:rsidRDefault="00CA5985" w:rsidP="00363A1C">
            <w:pPr>
              <w:rPr>
                <w:highlight w:val="yellow"/>
              </w:rPr>
            </w:pPr>
            <w:r w:rsidRPr="00FB4162">
              <w:t>Version 1.</w:t>
            </w:r>
            <w:r>
              <w:t>0</w:t>
            </w:r>
          </w:p>
        </w:tc>
        <w:tc>
          <w:tcPr>
            <w:tcW w:w="453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621ED07" w14:textId="77777777" w:rsidR="00CA5985" w:rsidRPr="0023051E" w:rsidRDefault="00CA5985" w:rsidP="00363A1C">
            <w:r>
              <w:t xml:space="preserve"> Final version sent to client</w:t>
            </w:r>
          </w:p>
        </w:tc>
        <w:tc>
          <w:tcPr>
            <w:tcW w:w="1938"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E8F2693" w14:textId="77777777" w:rsidR="00CA5985" w:rsidRPr="0023051E" w:rsidRDefault="00CA5985" w:rsidP="00363A1C">
            <w:r>
              <w:t xml:space="preserve"> Day Month Year</w:t>
            </w:r>
          </w:p>
        </w:tc>
      </w:tr>
      <w:tr w:rsidR="00CA5985" w14:paraId="4812B98A" w14:textId="77777777" w:rsidTr="00363A1C">
        <w:trPr>
          <w:trHeight w:val="454"/>
        </w:trPr>
        <w:tc>
          <w:tcPr>
            <w:tcW w:w="2547"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14A47F61" w14:textId="77777777" w:rsidR="00CA5985" w:rsidRPr="00FB4162" w:rsidRDefault="00CA5985" w:rsidP="00363A1C">
            <w:r>
              <w:t>Version 1.1</w:t>
            </w:r>
          </w:p>
        </w:tc>
        <w:tc>
          <w:tcPr>
            <w:tcW w:w="453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5B77659" w14:textId="77777777" w:rsidR="00CA5985" w:rsidRDefault="00CA5985" w:rsidP="00363A1C">
            <w:r>
              <w:t xml:space="preserve"> Amendments to sections xxx</w:t>
            </w:r>
          </w:p>
        </w:tc>
        <w:tc>
          <w:tcPr>
            <w:tcW w:w="1938"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A43DA18" w14:textId="77777777" w:rsidR="00CA5985" w:rsidRDefault="00CA5985" w:rsidP="00363A1C"/>
        </w:tc>
      </w:tr>
      <w:bookmarkEnd w:id="16"/>
    </w:tbl>
    <w:p w14:paraId="1164AF6A" w14:textId="77777777" w:rsidR="00CA5985" w:rsidRDefault="00CA5985" w:rsidP="00CA5985">
      <w:pPr>
        <w:rPr>
          <w:sz w:val="18"/>
          <w:szCs w:val="18"/>
        </w:rPr>
      </w:pPr>
    </w:p>
    <w:p w14:paraId="5EAA2589" w14:textId="77777777" w:rsidR="00CA5985" w:rsidRPr="0043743F" w:rsidRDefault="00CA5985" w:rsidP="00CA5985">
      <w:pPr>
        <w:pStyle w:val="zInstructions"/>
      </w:pPr>
      <w:bookmarkStart w:id="17" w:name="_Hlk117093849"/>
      <w:bookmarkStart w:id="18" w:name="_Hlk117094551"/>
      <w:bookmarkStart w:id="19" w:name="_Hlk117093625"/>
      <w:r w:rsidRPr="0043743F">
        <w:t>For the version control table above, use numbers from 0.1 upwards for Draft documents, and from 1.0 when finalised. For the QA table below, sign, manually or electronically, in the first column. Type your name in the third column</w:t>
      </w:r>
      <w:bookmarkEnd w:id="17"/>
      <w:r w:rsidRPr="0043743F">
        <w:t>.</w:t>
      </w:r>
    </w:p>
    <w:tbl>
      <w:tblPr>
        <w:tblW w:w="0" w:type="auto"/>
        <w:tblCellMar>
          <w:left w:w="0" w:type="dxa"/>
          <w:right w:w="0" w:type="dxa"/>
        </w:tblCellMar>
        <w:tblLook w:val="04A0" w:firstRow="1" w:lastRow="0" w:firstColumn="1" w:lastColumn="0" w:noHBand="0" w:noVBand="1"/>
      </w:tblPr>
      <w:tblGrid>
        <w:gridCol w:w="2547"/>
        <w:gridCol w:w="2693"/>
        <w:gridCol w:w="3776"/>
      </w:tblGrid>
      <w:tr w:rsidR="00CA5985" w14:paraId="790DBFC2" w14:textId="77777777" w:rsidTr="00A05198">
        <w:trPr>
          <w:trHeight w:val="454"/>
        </w:trPr>
        <w:tc>
          <w:tcPr>
            <w:tcW w:w="9016" w:type="dxa"/>
            <w:gridSpan w:val="3"/>
            <w:tcBorders>
              <w:top w:val="single" w:sz="8" w:space="0" w:color="auto"/>
              <w:left w:val="single" w:sz="8" w:space="0" w:color="auto"/>
              <w:bottom w:val="single" w:sz="8" w:space="0" w:color="auto"/>
              <w:right w:val="single" w:sz="8" w:space="0" w:color="auto"/>
            </w:tcBorders>
            <w:shd w:val="clear" w:color="auto" w:fill="E6E6E6"/>
            <w:tcMar>
              <w:top w:w="0" w:type="dxa"/>
              <w:left w:w="108" w:type="dxa"/>
              <w:bottom w:w="0" w:type="dxa"/>
              <w:right w:w="108" w:type="dxa"/>
            </w:tcMar>
            <w:vAlign w:val="center"/>
            <w:hideMark/>
          </w:tcPr>
          <w:bookmarkEnd w:id="18"/>
          <w:p w14:paraId="406EE32B" w14:textId="77777777" w:rsidR="00CA5985" w:rsidRDefault="00CA5985" w:rsidP="00363A1C">
            <w:pPr>
              <w:rPr>
                <w:szCs w:val="22"/>
                <w:lang w:eastAsia="en-US"/>
              </w:rPr>
            </w:pPr>
            <w:r>
              <w:t>Quality Assurance Statement</w:t>
            </w:r>
          </w:p>
        </w:tc>
      </w:tr>
      <w:tr w:rsidR="00CA5985" w:rsidRPr="00C13199" w14:paraId="057C15AF" w14:textId="77777777" w:rsidTr="00363A1C">
        <w:trPr>
          <w:trHeight w:val="567"/>
        </w:trPr>
        <w:tc>
          <w:tcPr>
            <w:tcW w:w="2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F827F32" w14:textId="77777777" w:rsidR="00CA5985" w:rsidRDefault="00CA5985" w:rsidP="00363A1C"/>
        </w:tc>
        <w:tc>
          <w:tcPr>
            <w:tcW w:w="26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56759B" w14:textId="77777777" w:rsidR="00CA5985" w:rsidRPr="00C13199" w:rsidRDefault="00CA5985" w:rsidP="00363A1C">
            <w:r w:rsidRPr="00C13199">
              <w:t>Reviewed by:</w:t>
            </w:r>
          </w:p>
        </w:tc>
        <w:tc>
          <w:tcPr>
            <w:tcW w:w="3776" w:type="dxa"/>
            <w:tcBorders>
              <w:top w:val="nil"/>
              <w:left w:val="nil"/>
              <w:bottom w:val="single" w:sz="8" w:space="0" w:color="auto"/>
              <w:right w:val="single" w:sz="8" w:space="0" w:color="auto"/>
            </w:tcBorders>
            <w:tcMar>
              <w:top w:w="0" w:type="dxa"/>
              <w:left w:w="108" w:type="dxa"/>
              <w:bottom w:w="0" w:type="dxa"/>
              <w:right w:w="108" w:type="dxa"/>
            </w:tcMar>
            <w:vAlign w:val="center"/>
          </w:tcPr>
          <w:p w14:paraId="4BEAB059" w14:textId="77777777" w:rsidR="00CA5985" w:rsidRPr="00C13199" w:rsidRDefault="00CA5985" w:rsidP="00363A1C"/>
        </w:tc>
      </w:tr>
      <w:tr w:rsidR="00CA5985" w:rsidRPr="00C13199" w14:paraId="27267EF6" w14:textId="77777777" w:rsidTr="00363A1C">
        <w:trPr>
          <w:trHeight w:val="567"/>
        </w:trPr>
        <w:tc>
          <w:tcPr>
            <w:tcW w:w="2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4589BC4" w14:textId="77777777" w:rsidR="00CA5985" w:rsidRPr="00C13199" w:rsidRDefault="00CA5985" w:rsidP="00363A1C"/>
        </w:tc>
        <w:tc>
          <w:tcPr>
            <w:tcW w:w="26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5C62BA" w14:textId="77777777" w:rsidR="00CA5985" w:rsidRPr="00C13199" w:rsidRDefault="00CA5985" w:rsidP="00363A1C">
            <w:r w:rsidRPr="00C13199">
              <w:t xml:space="preserve">Formatting checked by: </w:t>
            </w:r>
          </w:p>
        </w:tc>
        <w:tc>
          <w:tcPr>
            <w:tcW w:w="3776" w:type="dxa"/>
            <w:tcBorders>
              <w:top w:val="nil"/>
              <w:left w:val="nil"/>
              <w:bottom w:val="single" w:sz="8" w:space="0" w:color="auto"/>
              <w:right w:val="single" w:sz="8" w:space="0" w:color="auto"/>
            </w:tcBorders>
            <w:tcMar>
              <w:top w:w="0" w:type="dxa"/>
              <w:left w:w="108" w:type="dxa"/>
              <w:bottom w:w="0" w:type="dxa"/>
              <w:right w:w="108" w:type="dxa"/>
            </w:tcMar>
            <w:vAlign w:val="center"/>
          </w:tcPr>
          <w:p w14:paraId="31446013" w14:textId="77777777" w:rsidR="00CA5985" w:rsidRPr="00C13199" w:rsidRDefault="00CA5985" w:rsidP="00363A1C"/>
        </w:tc>
      </w:tr>
      <w:tr w:rsidR="00CA5985" w14:paraId="4CBE7466" w14:textId="77777777" w:rsidTr="00363A1C">
        <w:trPr>
          <w:trHeight w:val="567"/>
        </w:trPr>
        <w:tc>
          <w:tcPr>
            <w:tcW w:w="2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AE176D7" w14:textId="77777777" w:rsidR="00CA5985" w:rsidRPr="00C13199" w:rsidRDefault="00CA5985" w:rsidP="00363A1C"/>
        </w:tc>
        <w:tc>
          <w:tcPr>
            <w:tcW w:w="26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98D6EC" w14:textId="77777777" w:rsidR="00CA5985" w:rsidRDefault="00CA5985" w:rsidP="00363A1C">
            <w:r w:rsidRPr="00C13199">
              <w:t>Approved for release by:</w:t>
            </w:r>
          </w:p>
        </w:tc>
        <w:tc>
          <w:tcPr>
            <w:tcW w:w="3776" w:type="dxa"/>
            <w:tcBorders>
              <w:top w:val="nil"/>
              <w:left w:val="nil"/>
              <w:bottom w:val="single" w:sz="8" w:space="0" w:color="auto"/>
              <w:right w:val="single" w:sz="8" w:space="0" w:color="auto"/>
            </w:tcBorders>
            <w:tcMar>
              <w:top w:w="0" w:type="dxa"/>
              <w:left w:w="108" w:type="dxa"/>
              <w:bottom w:w="0" w:type="dxa"/>
              <w:right w:w="108" w:type="dxa"/>
            </w:tcMar>
            <w:vAlign w:val="center"/>
          </w:tcPr>
          <w:p w14:paraId="3079D3C8" w14:textId="77777777" w:rsidR="00CA5985" w:rsidRDefault="00CA5985" w:rsidP="00363A1C"/>
        </w:tc>
      </w:tr>
      <w:bookmarkEnd w:id="19"/>
    </w:tbl>
    <w:p w14:paraId="4184579A" w14:textId="77777777" w:rsidR="00CA5985" w:rsidRPr="00BD36A9" w:rsidRDefault="00CA5985" w:rsidP="00CA5985">
      <w:pPr>
        <w:rPr>
          <w:sz w:val="18"/>
          <w:szCs w:val="18"/>
        </w:rPr>
      </w:pPr>
    </w:p>
    <w:p w14:paraId="0D219407" w14:textId="77777777" w:rsidR="004F0A2F" w:rsidRPr="00BD36A9" w:rsidRDefault="004F0A2F" w:rsidP="001E5131">
      <w:pPr>
        <w:rPr>
          <w:sz w:val="18"/>
          <w:szCs w:val="18"/>
        </w:rPr>
      </w:pPr>
    </w:p>
    <w:p w14:paraId="5C38854B" w14:textId="77777777" w:rsidR="000B7138" w:rsidRPr="00CA5985" w:rsidRDefault="000B7138" w:rsidP="00CA5985">
      <w:pPr>
        <w:pStyle w:val="zInstructions"/>
        <w:pBdr>
          <w:top w:val="single" w:sz="18" w:space="4" w:color="FF0000"/>
          <w:left w:val="single" w:sz="18" w:space="4" w:color="FF0000"/>
          <w:bottom w:val="single" w:sz="18" w:space="4" w:color="FF0000"/>
          <w:right w:val="single" w:sz="18" w:space="4" w:color="FF0000"/>
        </w:pBdr>
        <w:jc w:val="center"/>
        <w:rPr>
          <w:rFonts w:ascii="Calibri" w:hAnsi="Calibri" w:cs="Times New Roman"/>
        </w:rPr>
      </w:pPr>
      <w:r w:rsidRPr="00CA5985">
        <w:rPr>
          <w:rFonts w:ascii="Calibri" w:hAnsi="Calibri" w:cs="Times New Roman"/>
        </w:rPr>
        <w:t>Please do not directly edit any of the contributor or contact information.</w:t>
      </w:r>
    </w:p>
    <w:p w14:paraId="7F5E6349" w14:textId="77777777" w:rsidR="000B7138" w:rsidRPr="00CA5985" w:rsidRDefault="00BD2133" w:rsidP="00CA5985">
      <w:pPr>
        <w:pStyle w:val="zInstructions"/>
        <w:pBdr>
          <w:top w:val="single" w:sz="18" w:space="4" w:color="FF0000"/>
          <w:left w:val="single" w:sz="18" w:space="4" w:color="FF0000"/>
          <w:bottom w:val="single" w:sz="18" w:space="4" w:color="FF0000"/>
          <w:right w:val="single" w:sz="18" w:space="4" w:color="FF0000"/>
        </w:pBdr>
        <w:jc w:val="center"/>
        <w:rPr>
          <w:rFonts w:ascii="Calibri" w:hAnsi="Calibri" w:cs="Times New Roman"/>
        </w:rPr>
      </w:pPr>
      <w:r w:rsidRPr="00CA5985">
        <w:rPr>
          <w:rFonts w:ascii="Calibri" w:hAnsi="Calibri" w:cs="Times New Roman"/>
        </w:rPr>
        <w:fldChar w:fldCharType="begin"/>
      </w:r>
      <w:r w:rsidR="000B7138" w:rsidRPr="00CA5985">
        <w:rPr>
          <w:rFonts w:ascii="Calibri" w:hAnsi="Calibri" w:cs="Times New Roman"/>
        </w:rPr>
        <w:instrText xml:space="preserve"> MACROBUTTON  EditCoverPage &lt;&lt;Click here if you want to change any information in this section&gt;&gt; </w:instrText>
      </w:r>
      <w:r w:rsidRPr="00CA5985">
        <w:rPr>
          <w:rFonts w:ascii="Calibri" w:hAnsi="Calibri" w:cs="Times New Roman"/>
        </w:rPr>
        <w:fldChar w:fldCharType="end"/>
      </w:r>
    </w:p>
    <w:p w14:paraId="6313EDF0" w14:textId="77777777" w:rsidR="000B7138" w:rsidRPr="00BD36A9" w:rsidRDefault="000B7138" w:rsidP="000B7138">
      <w:pPr>
        <w:rPr>
          <w:sz w:val="18"/>
          <w:szCs w:val="18"/>
        </w:rPr>
      </w:pPr>
    </w:p>
    <w:p w14:paraId="0E9C0B4C" w14:textId="77777777" w:rsidR="00C845A5" w:rsidRPr="009F36D4" w:rsidRDefault="00C845A5" w:rsidP="00CA5985">
      <w:pPr>
        <w:pStyle w:val="zInstructions"/>
        <w:spacing w:after="0" w:line="240" w:lineRule="atLeast"/>
        <w:rPr>
          <w:rFonts w:cs="Times New Roman"/>
          <w:szCs w:val="20"/>
        </w:rPr>
      </w:pPr>
      <w:r w:rsidRPr="009F36D4">
        <w:rPr>
          <w:rFonts w:cs="Times New Roman"/>
          <w:szCs w:val="20"/>
        </w:rPr>
        <w:t xml:space="preserve">Place photo credit here as follows: </w:t>
      </w:r>
      <w:r w:rsidRPr="009F36D4">
        <w:rPr>
          <w:rFonts w:cs="Times New Roman"/>
          <w:color w:val="auto"/>
          <w:sz w:val="22"/>
          <w:szCs w:val="22"/>
        </w:rPr>
        <w:t xml:space="preserve">&lt;&lt;Caption for image. [Photographer’s name, </w:t>
      </w:r>
      <w:r w:rsidR="00D47E88" w:rsidRPr="009F36D4">
        <w:rPr>
          <w:rFonts w:cs="Times New Roman"/>
          <w:color w:val="auto"/>
          <w:sz w:val="22"/>
          <w:szCs w:val="22"/>
        </w:rPr>
        <w:t>Earth Sciences New Zealand</w:t>
      </w:r>
      <w:r w:rsidRPr="009F36D4">
        <w:rPr>
          <w:rFonts w:cs="Times New Roman"/>
          <w:color w:val="auto"/>
          <w:sz w:val="22"/>
          <w:szCs w:val="22"/>
        </w:rPr>
        <w:t>]</w:t>
      </w:r>
      <w:r w:rsidR="00CA5985" w:rsidRPr="009F36D4">
        <w:rPr>
          <w:rFonts w:cs="Times New Roman"/>
          <w:color w:val="auto"/>
          <w:sz w:val="22"/>
          <w:szCs w:val="22"/>
        </w:rPr>
        <w:t>&gt;&gt;</w:t>
      </w:r>
      <w:r w:rsidRPr="009F36D4">
        <w:rPr>
          <w:rFonts w:cs="Times New Roman"/>
          <w:szCs w:val="20"/>
        </w:rPr>
        <w:tab/>
      </w:r>
    </w:p>
    <w:p w14:paraId="136A26CC" w14:textId="77777777" w:rsidR="00C845A5" w:rsidRPr="009F36D4" w:rsidRDefault="00C845A5" w:rsidP="00CA5985">
      <w:pPr>
        <w:pStyle w:val="zInstructions"/>
        <w:spacing w:after="0" w:line="240" w:lineRule="atLeast"/>
        <w:rPr>
          <w:rFonts w:cs="Times New Roman"/>
          <w:szCs w:val="20"/>
        </w:rPr>
      </w:pPr>
      <w:r w:rsidRPr="009F36D4">
        <w:rPr>
          <w:rFonts w:cs="Times New Roman"/>
          <w:szCs w:val="20"/>
        </w:rPr>
        <w:t xml:space="preserve">Caption example: A fish out of water. [Joe Bloggs, </w:t>
      </w:r>
      <w:r w:rsidR="00D47E88" w:rsidRPr="009F36D4">
        <w:rPr>
          <w:rFonts w:cs="Times New Roman"/>
          <w:szCs w:val="20"/>
        </w:rPr>
        <w:t>Earth Sciences New Zealand</w:t>
      </w:r>
      <w:r w:rsidRPr="009F36D4">
        <w:rPr>
          <w:rFonts w:cs="Times New Roman"/>
          <w:szCs w:val="20"/>
        </w:rPr>
        <w:t>]</w:t>
      </w:r>
    </w:p>
    <w:p w14:paraId="6A5F1ED2" w14:textId="77777777" w:rsidR="00CA5985" w:rsidRPr="009F36D4" w:rsidRDefault="00CA5985" w:rsidP="00CA5985">
      <w:pPr>
        <w:pStyle w:val="zInstructions"/>
        <w:spacing w:after="0" w:line="240" w:lineRule="atLeast"/>
        <w:rPr>
          <w:rFonts w:cs="Times New Roman"/>
          <w:szCs w:val="20"/>
        </w:rPr>
      </w:pPr>
    </w:p>
    <w:p w14:paraId="5E2E5FC3" w14:textId="77777777" w:rsidR="00660580" w:rsidRPr="009F36D4" w:rsidRDefault="00660580" w:rsidP="00CA5985">
      <w:pPr>
        <w:pStyle w:val="zInstructions"/>
        <w:spacing w:after="0" w:line="240" w:lineRule="atLeast"/>
        <w:rPr>
          <w:rFonts w:cs="Times New Roman"/>
          <w:b/>
          <w:bCs/>
          <w:szCs w:val="20"/>
        </w:rPr>
      </w:pPr>
      <w:r w:rsidRPr="009F36D4">
        <w:rPr>
          <w:rFonts w:cs="Times New Roman"/>
          <w:b/>
          <w:bCs/>
          <w:szCs w:val="20"/>
        </w:rPr>
        <w:t>This report should be referenced in the style of this example:</w:t>
      </w:r>
    </w:p>
    <w:p w14:paraId="341CB73F" w14:textId="77777777" w:rsidR="000D26F8" w:rsidRPr="009F36D4" w:rsidRDefault="00660580" w:rsidP="00CA5985">
      <w:pPr>
        <w:pStyle w:val="zInstructions"/>
        <w:spacing w:after="0" w:line="240" w:lineRule="atLeast"/>
        <w:rPr>
          <w:rFonts w:cs="Times New Roman"/>
          <w:i w:val="0"/>
          <w:iCs/>
          <w:szCs w:val="20"/>
        </w:rPr>
      </w:pPr>
      <w:r w:rsidRPr="009F36D4">
        <w:rPr>
          <w:rFonts w:cs="Times New Roman"/>
          <w:i w:val="0"/>
          <w:iCs/>
          <w:szCs w:val="20"/>
        </w:rPr>
        <w:t xml:space="preserve">Brown, R.A., Green, C.D., White, C. (2014) Monitoring benthic communities in the Kaipara Harbour. </w:t>
      </w:r>
      <w:r w:rsidR="00D47E88" w:rsidRPr="009F36D4">
        <w:rPr>
          <w:rFonts w:cs="Times New Roman"/>
          <w:i w:val="0"/>
          <w:iCs/>
          <w:szCs w:val="20"/>
        </w:rPr>
        <w:t>Earth Sciences New Zealand</w:t>
      </w:r>
      <w:r w:rsidRPr="009F36D4">
        <w:rPr>
          <w:rFonts w:cs="Times New Roman"/>
          <w:i w:val="0"/>
          <w:iCs/>
          <w:szCs w:val="20"/>
        </w:rPr>
        <w:t xml:space="preserve"> Client Report HAM2012-083: 135.</w:t>
      </w:r>
    </w:p>
    <w:p w14:paraId="4CAECBF2" w14:textId="77777777" w:rsidR="00AF1581" w:rsidRPr="009F36D4" w:rsidRDefault="00AF1581" w:rsidP="00AF1581"/>
    <w:p w14:paraId="68D2D782" w14:textId="77777777" w:rsidR="00F71E54" w:rsidRPr="00BD36A9" w:rsidRDefault="00F71E54" w:rsidP="00CE31B7">
      <w:pPr>
        <w:sectPr w:rsidR="00F71E54" w:rsidRPr="00BD36A9" w:rsidSect="00AF504E">
          <w:headerReference w:type="even" r:id="rId18"/>
          <w:footerReference w:type="even" r:id="rId19"/>
          <w:headerReference w:type="first" r:id="rId20"/>
          <w:footerReference w:type="first" r:id="rId21"/>
          <w:pgSz w:w="11906" w:h="16838" w:code="9"/>
          <w:pgMar w:top="680" w:right="1418" w:bottom="2268" w:left="1418" w:header="425" w:footer="425" w:gutter="0"/>
          <w:cols w:space="708"/>
          <w:titlePg/>
          <w:docGrid w:linePitch="360"/>
        </w:sectPr>
      </w:pPr>
    </w:p>
    <w:p w14:paraId="7BA272D6" w14:textId="77777777" w:rsidR="003E43AD" w:rsidRPr="00A05198" w:rsidRDefault="003E43AD" w:rsidP="00971E44">
      <w:pPr>
        <w:pStyle w:val="zContents"/>
        <w:rPr>
          <w:color w:val="1822F8"/>
        </w:rPr>
      </w:pPr>
      <w:bookmarkStart w:id="21" w:name="TOC"/>
      <w:r w:rsidRPr="00A05198">
        <w:rPr>
          <w:color w:val="1822F8"/>
        </w:rPr>
        <w:lastRenderedPageBreak/>
        <w:t>Contents</w:t>
      </w:r>
    </w:p>
    <w:p w14:paraId="221C6911" w14:textId="77777777" w:rsidR="009B0F06" w:rsidRPr="00BD36A9" w:rsidRDefault="009B0F06" w:rsidP="00971E44">
      <w:pPr>
        <w:pStyle w:val="BodyText"/>
      </w:pPr>
    </w:p>
    <w:p w14:paraId="0FB9B787" w14:textId="0BA8AB1A" w:rsidR="00FD1EEE" w:rsidRDefault="00BD2133">
      <w:pPr>
        <w:pStyle w:val="TOC1"/>
        <w:rPr>
          <w:rFonts w:asciiTheme="minorHAnsi" w:eastAsiaTheme="minorEastAsia" w:hAnsiTheme="minorHAnsi" w:cstheme="minorBidi"/>
          <w:b w:val="0"/>
          <w:noProof/>
          <w:color w:val="auto"/>
          <w:kern w:val="2"/>
          <w:sz w:val="24"/>
          <w:lang w:eastAsia="en-NZ"/>
          <w14:ligatures w14:val="standardContextual"/>
        </w:rPr>
      </w:pPr>
      <w:r w:rsidRPr="00BD36A9">
        <w:rPr>
          <w:rFonts w:asciiTheme="minorHAnsi" w:hAnsiTheme="minorHAnsi"/>
        </w:rPr>
        <w:fldChar w:fldCharType="begin"/>
      </w:r>
      <w:r w:rsidR="009B0F06" w:rsidRPr="00BD36A9">
        <w:instrText xml:space="preserve"> TOC \h \z \t "Heading 1,1,Heading 2,2,Heading 4,1,Heading 5,2,Heading 7,1,z_Exec Summary heading,1" </w:instrText>
      </w:r>
      <w:r w:rsidRPr="00BD36A9">
        <w:rPr>
          <w:rFonts w:asciiTheme="minorHAnsi" w:hAnsiTheme="minorHAnsi"/>
        </w:rPr>
        <w:fldChar w:fldCharType="separate"/>
      </w:r>
      <w:hyperlink w:anchor="_Toc214279550" w:history="1">
        <w:r w:rsidR="00FD1EEE" w:rsidRPr="008C3437">
          <w:rPr>
            <w:rStyle w:val="Hyperlink"/>
            <w:noProof/>
          </w:rPr>
          <w:t>Executive summary</w:t>
        </w:r>
        <w:r w:rsidR="00FD1EEE">
          <w:rPr>
            <w:noProof/>
            <w:webHidden/>
          </w:rPr>
          <w:tab/>
        </w:r>
        <w:r w:rsidR="00FD1EEE">
          <w:rPr>
            <w:noProof/>
            <w:webHidden/>
          </w:rPr>
          <w:fldChar w:fldCharType="begin"/>
        </w:r>
        <w:r w:rsidR="00FD1EEE">
          <w:rPr>
            <w:noProof/>
            <w:webHidden/>
          </w:rPr>
          <w:instrText xml:space="preserve"> PAGEREF _Toc214279550 \h </w:instrText>
        </w:r>
        <w:r w:rsidR="00FD1EEE">
          <w:rPr>
            <w:noProof/>
            <w:webHidden/>
          </w:rPr>
        </w:r>
        <w:r w:rsidR="00FD1EEE">
          <w:rPr>
            <w:noProof/>
            <w:webHidden/>
          </w:rPr>
          <w:fldChar w:fldCharType="separate"/>
        </w:r>
        <w:r w:rsidR="00FD1EEE">
          <w:rPr>
            <w:noProof/>
            <w:webHidden/>
          </w:rPr>
          <w:t>4</w:t>
        </w:r>
        <w:r w:rsidR="00FD1EEE">
          <w:rPr>
            <w:noProof/>
            <w:webHidden/>
          </w:rPr>
          <w:fldChar w:fldCharType="end"/>
        </w:r>
      </w:hyperlink>
    </w:p>
    <w:p w14:paraId="62C27C66" w14:textId="2BE18E79" w:rsidR="00FD1EEE" w:rsidRDefault="00FD1EEE">
      <w:pPr>
        <w:pStyle w:val="TOC1"/>
        <w:rPr>
          <w:rFonts w:asciiTheme="minorHAnsi" w:eastAsiaTheme="minorEastAsia" w:hAnsiTheme="minorHAnsi" w:cstheme="minorBidi"/>
          <w:b w:val="0"/>
          <w:noProof/>
          <w:color w:val="auto"/>
          <w:kern w:val="2"/>
          <w:sz w:val="24"/>
          <w:lang w:eastAsia="en-NZ"/>
          <w14:ligatures w14:val="standardContextual"/>
        </w:rPr>
      </w:pPr>
      <w:hyperlink w:anchor="_Toc214279551" w:history="1">
        <w:r w:rsidRPr="008C3437">
          <w:rPr>
            <w:rStyle w:val="Hyperlink"/>
            <w:noProof/>
          </w:rPr>
          <w:t>1</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&lt;&lt;Type the chapter/section heading here&gt;&gt;</w:t>
        </w:r>
        <w:r>
          <w:rPr>
            <w:noProof/>
            <w:webHidden/>
          </w:rPr>
          <w:tab/>
        </w:r>
        <w:r>
          <w:rPr>
            <w:noProof/>
            <w:webHidden/>
          </w:rPr>
          <w:fldChar w:fldCharType="begin"/>
        </w:r>
        <w:r>
          <w:rPr>
            <w:noProof/>
            <w:webHidden/>
          </w:rPr>
          <w:instrText xml:space="preserve"> PAGEREF _Toc214279551 \h </w:instrText>
        </w:r>
        <w:r>
          <w:rPr>
            <w:noProof/>
            <w:webHidden/>
          </w:rPr>
        </w:r>
        <w:r>
          <w:rPr>
            <w:noProof/>
            <w:webHidden/>
          </w:rPr>
          <w:fldChar w:fldCharType="separate"/>
        </w:r>
        <w:r>
          <w:rPr>
            <w:noProof/>
            <w:webHidden/>
          </w:rPr>
          <w:t>5</w:t>
        </w:r>
        <w:r>
          <w:rPr>
            <w:noProof/>
            <w:webHidden/>
          </w:rPr>
          <w:fldChar w:fldCharType="end"/>
        </w:r>
      </w:hyperlink>
    </w:p>
    <w:p w14:paraId="5A2B4466" w14:textId="7960DF01" w:rsidR="00FD1EEE" w:rsidRDefault="00FD1EEE">
      <w:pPr>
        <w:pStyle w:val="TOC1"/>
        <w:rPr>
          <w:rFonts w:asciiTheme="minorHAnsi" w:eastAsiaTheme="minorEastAsia" w:hAnsiTheme="minorHAnsi" w:cstheme="minorBidi"/>
          <w:b w:val="0"/>
          <w:noProof/>
          <w:color w:val="auto"/>
          <w:kern w:val="2"/>
          <w:sz w:val="24"/>
          <w:lang w:eastAsia="en-NZ"/>
          <w14:ligatures w14:val="standardContextual"/>
        </w:rPr>
      </w:pPr>
      <w:hyperlink w:anchor="_Toc214279552" w:history="1">
        <w:r w:rsidRPr="008C3437">
          <w:rPr>
            <w:rStyle w:val="Hyperlink"/>
            <w:noProof/>
          </w:rPr>
          <w:t>2</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Acknowledgements</w:t>
        </w:r>
        <w:r>
          <w:rPr>
            <w:noProof/>
            <w:webHidden/>
          </w:rPr>
          <w:tab/>
        </w:r>
        <w:r>
          <w:rPr>
            <w:noProof/>
            <w:webHidden/>
          </w:rPr>
          <w:fldChar w:fldCharType="begin"/>
        </w:r>
        <w:r>
          <w:rPr>
            <w:noProof/>
            <w:webHidden/>
          </w:rPr>
          <w:instrText xml:space="preserve"> PAGEREF _Toc214279552 \h </w:instrText>
        </w:r>
        <w:r>
          <w:rPr>
            <w:noProof/>
            <w:webHidden/>
          </w:rPr>
        </w:r>
        <w:r>
          <w:rPr>
            <w:noProof/>
            <w:webHidden/>
          </w:rPr>
          <w:fldChar w:fldCharType="separate"/>
        </w:r>
        <w:r>
          <w:rPr>
            <w:noProof/>
            <w:webHidden/>
          </w:rPr>
          <w:t>6</w:t>
        </w:r>
        <w:r>
          <w:rPr>
            <w:noProof/>
            <w:webHidden/>
          </w:rPr>
          <w:fldChar w:fldCharType="end"/>
        </w:r>
      </w:hyperlink>
    </w:p>
    <w:p w14:paraId="48EBD3BF" w14:textId="141FFE5C" w:rsidR="00FD1EEE" w:rsidRDefault="00FD1EEE">
      <w:pPr>
        <w:pStyle w:val="TOC1"/>
        <w:rPr>
          <w:rFonts w:asciiTheme="minorHAnsi" w:eastAsiaTheme="minorEastAsia" w:hAnsiTheme="minorHAnsi" w:cstheme="minorBidi"/>
          <w:b w:val="0"/>
          <w:noProof/>
          <w:color w:val="auto"/>
          <w:kern w:val="2"/>
          <w:sz w:val="24"/>
          <w:lang w:eastAsia="en-NZ"/>
          <w14:ligatures w14:val="standardContextual"/>
        </w:rPr>
      </w:pPr>
      <w:hyperlink w:anchor="_Toc214279553" w:history="1">
        <w:r w:rsidRPr="008C3437">
          <w:rPr>
            <w:rStyle w:val="Hyperlink"/>
            <w:noProof/>
          </w:rPr>
          <w:t>3</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Glossary of abbreviations and terms</w:t>
        </w:r>
        <w:r>
          <w:rPr>
            <w:noProof/>
            <w:webHidden/>
          </w:rPr>
          <w:tab/>
        </w:r>
        <w:r>
          <w:rPr>
            <w:noProof/>
            <w:webHidden/>
          </w:rPr>
          <w:fldChar w:fldCharType="begin"/>
        </w:r>
        <w:r>
          <w:rPr>
            <w:noProof/>
            <w:webHidden/>
          </w:rPr>
          <w:instrText xml:space="preserve"> PAGEREF _Toc214279553 \h </w:instrText>
        </w:r>
        <w:r>
          <w:rPr>
            <w:noProof/>
            <w:webHidden/>
          </w:rPr>
        </w:r>
        <w:r>
          <w:rPr>
            <w:noProof/>
            <w:webHidden/>
          </w:rPr>
          <w:fldChar w:fldCharType="separate"/>
        </w:r>
        <w:r>
          <w:rPr>
            <w:noProof/>
            <w:webHidden/>
          </w:rPr>
          <w:t>7</w:t>
        </w:r>
        <w:r>
          <w:rPr>
            <w:noProof/>
            <w:webHidden/>
          </w:rPr>
          <w:fldChar w:fldCharType="end"/>
        </w:r>
      </w:hyperlink>
    </w:p>
    <w:p w14:paraId="1A27264C" w14:textId="4F59690C" w:rsidR="00FD1EEE" w:rsidRDefault="00FD1EEE">
      <w:pPr>
        <w:pStyle w:val="TOC2"/>
        <w:rPr>
          <w:rFonts w:asciiTheme="minorHAnsi" w:eastAsiaTheme="minorEastAsia" w:hAnsiTheme="minorHAnsi" w:cstheme="minorBidi"/>
          <w:noProof/>
          <w:color w:val="auto"/>
          <w:kern w:val="2"/>
          <w:sz w:val="24"/>
          <w:szCs w:val="24"/>
          <w:lang w:eastAsia="en-NZ"/>
          <w14:ligatures w14:val="standardContextual"/>
        </w:rPr>
      </w:pPr>
      <w:hyperlink w:anchor="_Toc214279554" w:history="1">
        <w:r w:rsidRPr="008C3437">
          <w:rPr>
            <w:rStyle w:val="Hyperlink"/>
            <w:noProof/>
          </w:rPr>
          <w:t>&lt;&lt;Heading for supplementary glossary&gt;&gt;</w:t>
        </w:r>
        <w:r>
          <w:rPr>
            <w:noProof/>
            <w:webHidden/>
          </w:rPr>
          <w:tab/>
        </w:r>
        <w:r>
          <w:rPr>
            <w:noProof/>
            <w:webHidden/>
          </w:rPr>
          <w:fldChar w:fldCharType="begin"/>
        </w:r>
        <w:r>
          <w:rPr>
            <w:noProof/>
            <w:webHidden/>
          </w:rPr>
          <w:instrText xml:space="preserve"> PAGEREF _Toc214279554 \h </w:instrText>
        </w:r>
        <w:r>
          <w:rPr>
            <w:noProof/>
            <w:webHidden/>
          </w:rPr>
        </w:r>
        <w:r>
          <w:rPr>
            <w:noProof/>
            <w:webHidden/>
          </w:rPr>
          <w:fldChar w:fldCharType="separate"/>
        </w:r>
        <w:r>
          <w:rPr>
            <w:noProof/>
            <w:webHidden/>
          </w:rPr>
          <w:t>7</w:t>
        </w:r>
        <w:r>
          <w:rPr>
            <w:noProof/>
            <w:webHidden/>
          </w:rPr>
          <w:fldChar w:fldCharType="end"/>
        </w:r>
      </w:hyperlink>
    </w:p>
    <w:p w14:paraId="6AF4F844" w14:textId="41BDA0F8" w:rsidR="00FD1EEE" w:rsidRDefault="00FD1EEE">
      <w:pPr>
        <w:pStyle w:val="TOC1"/>
        <w:rPr>
          <w:rFonts w:asciiTheme="minorHAnsi" w:eastAsiaTheme="minorEastAsia" w:hAnsiTheme="minorHAnsi" w:cstheme="minorBidi"/>
          <w:b w:val="0"/>
          <w:noProof/>
          <w:color w:val="auto"/>
          <w:kern w:val="2"/>
          <w:sz w:val="24"/>
          <w:lang w:eastAsia="en-NZ"/>
          <w14:ligatures w14:val="standardContextual"/>
        </w:rPr>
      </w:pPr>
      <w:hyperlink w:anchor="_Toc214279555" w:history="1">
        <w:r w:rsidRPr="008C3437">
          <w:rPr>
            <w:rStyle w:val="Hyperlink"/>
            <w:noProof/>
          </w:rPr>
          <w:t>4</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References</w:t>
        </w:r>
        <w:r>
          <w:rPr>
            <w:noProof/>
            <w:webHidden/>
          </w:rPr>
          <w:tab/>
        </w:r>
        <w:r>
          <w:rPr>
            <w:noProof/>
            <w:webHidden/>
          </w:rPr>
          <w:fldChar w:fldCharType="begin"/>
        </w:r>
        <w:r>
          <w:rPr>
            <w:noProof/>
            <w:webHidden/>
          </w:rPr>
          <w:instrText xml:space="preserve"> PAGEREF _Toc214279555 \h </w:instrText>
        </w:r>
        <w:r>
          <w:rPr>
            <w:noProof/>
            <w:webHidden/>
          </w:rPr>
        </w:r>
        <w:r>
          <w:rPr>
            <w:noProof/>
            <w:webHidden/>
          </w:rPr>
          <w:fldChar w:fldCharType="separate"/>
        </w:r>
        <w:r>
          <w:rPr>
            <w:noProof/>
            <w:webHidden/>
          </w:rPr>
          <w:t>8</w:t>
        </w:r>
        <w:r>
          <w:rPr>
            <w:noProof/>
            <w:webHidden/>
          </w:rPr>
          <w:fldChar w:fldCharType="end"/>
        </w:r>
      </w:hyperlink>
    </w:p>
    <w:p w14:paraId="52E52D8E" w14:textId="64748925" w:rsidR="00FD1EEE" w:rsidRDefault="00FD1EEE">
      <w:pPr>
        <w:pStyle w:val="TOC1"/>
        <w:tabs>
          <w:tab w:val="left" w:pos="1985"/>
        </w:tabs>
        <w:rPr>
          <w:rFonts w:asciiTheme="minorHAnsi" w:eastAsiaTheme="minorEastAsia" w:hAnsiTheme="minorHAnsi" w:cstheme="minorBidi"/>
          <w:b w:val="0"/>
          <w:noProof/>
          <w:color w:val="auto"/>
          <w:kern w:val="2"/>
          <w:sz w:val="24"/>
          <w:lang w:eastAsia="en-NZ"/>
          <w14:ligatures w14:val="standardContextual"/>
        </w:rPr>
      </w:pPr>
      <w:hyperlink w:anchor="_Toc214279556" w:history="1">
        <w:r w:rsidRPr="008C3437">
          <w:rPr>
            <w:rStyle w:val="Hyperlink"/>
            <w:noProof/>
          </w:rPr>
          <w:t>Appendix A</w:t>
        </w:r>
        <w:r>
          <w:rPr>
            <w:rFonts w:asciiTheme="minorHAnsi" w:eastAsiaTheme="minorEastAsia" w:hAnsiTheme="minorHAnsi" w:cstheme="minorBidi"/>
            <w:b w:val="0"/>
            <w:noProof/>
            <w:color w:val="auto"/>
            <w:kern w:val="2"/>
            <w:sz w:val="24"/>
            <w:lang w:eastAsia="en-NZ"/>
            <w14:ligatures w14:val="standardContextual"/>
          </w:rPr>
          <w:tab/>
        </w:r>
        <w:r w:rsidRPr="008C3437">
          <w:rPr>
            <w:rStyle w:val="Hyperlink"/>
            <w:noProof/>
          </w:rPr>
          <w:t>&lt;Type the Appendix heading&gt;</w:t>
        </w:r>
        <w:r>
          <w:rPr>
            <w:noProof/>
            <w:webHidden/>
          </w:rPr>
          <w:tab/>
        </w:r>
        <w:r>
          <w:rPr>
            <w:noProof/>
            <w:webHidden/>
          </w:rPr>
          <w:fldChar w:fldCharType="begin"/>
        </w:r>
        <w:r>
          <w:rPr>
            <w:noProof/>
            <w:webHidden/>
          </w:rPr>
          <w:instrText xml:space="preserve"> PAGEREF _Toc214279556 \h </w:instrText>
        </w:r>
        <w:r>
          <w:rPr>
            <w:noProof/>
            <w:webHidden/>
          </w:rPr>
        </w:r>
        <w:r>
          <w:rPr>
            <w:noProof/>
            <w:webHidden/>
          </w:rPr>
          <w:fldChar w:fldCharType="separate"/>
        </w:r>
        <w:r>
          <w:rPr>
            <w:noProof/>
            <w:webHidden/>
          </w:rPr>
          <w:t>9</w:t>
        </w:r>
        <w:r>
          <w:rPr>
            <w:noProof/>
            <w:webHidden/>
          </w:rPr>
          <w:fldChar w:fldCharType="end"/>
        </w:r>
      </w:hyperlink>
    </w:p>
    <w:p w14:paraId="1F485F7F" w14:textId="3D118D4F" w:rsidR="000B7138" w:rsidRPr="00BD36A9" w:rsidRDefault="00BD2133" w:rsidP="000B7138">
      <w:r w:rsidRPr="00BD36A9">
        <w:fldChar w:fldCharType="end"/>
      </w:r>
      <w:bookmarkEnd w:id="21"/>
    </w:p>
    <w:p w14:paraId="36843ED7" w14:textId="77777777" w:rsidR="000B7138" w:rsidRPr="00BD36A9" w:rsidRDefault="000B7138" w:rsidP="00971E44">
      <w:pPr>
        <w:pStyle w:val="zInstructions"/>
      </w:pPr>
      <w:r w:rsidRPr="00BD36A9">
        <w:t>The default Table of Contents shows two levels based on Headings 1 and 2 and the Numbered Headings 1 and 2.</w:t>
      </w:r>
      <w:r w:rsidR="002B5268">
        <w:t xml:space="preserve">  </w:t>
      </w:r>
      <w:r w:rsidRPr="00BD36A9">
        <w:t xml:space="preserve">You can change the number of levels to be displayed by selecting </w:t>
      </w:r>
      <w:r w:rsidRPr="00BD36A9">
        <w:rPr>
          <w:b/>
          <w:szCs w:val="20"/>
        </w:rPr>
        <w:t xml:space="preserve">Change </w:t>
      </w:r>
      <w:r w:rsidR="000D2D67" w:rsidRPr="00BD36A9">
        <w:rPr>
          <w:b/>
          <w:szCs w:val="20"/>
        </w:rPr>
        <w:t>TOC</w:t>
      </w:r>
      <w:r w:rsidR="00C845A5" w:rsidRPr="00BD36A9">
        <w:rPr>
          <w:b/>
          <w:szCs w:val="20"/>
        </w:rPr>
        <w:t xml:space="preserve"> F</w:t>
      </w:r>
      <w:r w:rsidRPr="00BD36A9">
        <w:rPr>
          <w:b/>
          <w:szCs w:val="20"/>
        </w:rPr>
        <w:t>ormat</w:t>
      </w:r>
      <w:r w:rsidRPr="00BD36A9">
        <w:t xml:space="preserve"> on the</w:t>
      </w:r>
      <w:r w:rsidR="00F94954">
        <w:t xml:space="preserve"> </w:t>
      </w:r>
      <w:r w:rsidR="007E07B3">
        <w:rPr>
          <w:b/>
          <w:szCs w:val="20"/>
        </w:rPr>
        <w:t>CLIENT REPORT</w:t>
      </w:r>
      <w:r w:rsidR="00B16ABA" w:rsidRPr="00BD36A9">
        <w:t xml:space="preserve"> </w:t>
      </w:r>
      <w:r w:rsidR="000D2D67" w:rsidRPr="00BD36A9">
        <w:t>tab</w:t>
      </w:r>
      <w:r w:rsidRPr="00BD36A9">
        <w:t>.</w:t>
      </w:r>
    </w:p>
    <w:p w14:paraId="0A6B7E53" w14:textId="77777777" w:rsidR="000B7138" w:rsidRPr="00A05198" w:rsidRDefault="000B7138" w:rsidP="00971E44">
      <w:pPr>
        <w:pStyle w:val="zTablesfiguresHeading"/>
        <w:rPr>
          <w:color w:val="1822F8"/>
        </w:rPr>
      </w:pPr>
      <w:bookmarkStart w:id="22" w:name="TOTHeading"/>
      <w:r w:rsidRPr="00A05198">
        <w:rPr>
          <w:color w:val="1822F8"/>
        </w:rPr>
        <w:t>Tables</w:t>
      </w:r>
    </w:p>
    <w:bookmarkStart w:id="23" w:name="ToT"/>
    <w:bookmarkEnd w:id="22"/>
    <w:p w14:paraId="58D9DCD0" w14:textId="3EFB4EA6" w:rsidR="000B7138" w:rsidRPr="00BD36A9" w:rsidRDefault="00BD2133" w:rsidP="000B7138">
      <w:pPr>
        <w:pStyle w:val="TableofFigures"/>
      </w:pPr>
      <w:r w:rsidRPr="00BD36A9">
        <w:fldChar w:fldCharType="begin"/>
      </w:r>
      <w:r w:rsidR="002036EF" w:rsidRPr="00BD36A9">
        <w:instrText xml:space="preserve"> TOC \h \z \c "</w:instrText>
      </w:r>
      <w:r w:rsidR="000C4D97" w:rsidRPr="00BD36A9">
        <w:instrText>Table</w:instrText>
      </w:r>
      <w:r w:rsidR="002036EF" w:rsidRPr="00BD36A9">
        <w:instrText xml:space="preserve">" </w:instrText>
      </w:r>
      <w:r w:rsidRPr="00BD36A9">
        <w:fldChar w:fldCharType="separate"/>
      </w:r>
      <w:r w:rsidR="00FD1EEE">
        <w:rPr>
          <w:b/>
          <w:bCs/>
          <w:noProof/>
          <w:lang w:val="en-US"/>
        </w:rPr>
        <w:t>No table of figures entries found.</w:t>
      </w:r>
      <w:r w:rsidRPr="00BD36A9">
        <w:rPr>
          <w:b/>
          <w:bCs/>
          <w:noProof/>
          <w:lang w:val="en-US"/>
        </w:rPr>
        <w:fldChar w:fldCharType="end"/>
      </w:r>
    </w:p>
    <w:p w14:paraId="38F90D47" w14:textId="77777777" w:rsidR="000B7138" w:rsidRPr="00BD36A9" w:rsidRDefault="000B7138" w:rsidP="000B7138">
      <w:pPr>
        <w:rPr>
          <w:sz w:val="2"/>
          <w:szCs w:val="2"/>
        </w:rPr>
      </w:pPr>
    </w:p>
    <w:bookmarkStart w:id="24" w:name="ToTA"/>
    <w:bookmarkEnd w:id="23"/>
    <w:p w14:paraId="457F1DFB" w14:textId="1A69E2FC" w:rsidR="000B7138" w:rsidRPr="00BD36A9" w:rsidRDefault="00BD2133" w:rsidP="000B7138">
      <w:pPr>
        <w:pStyle w:val="TableofFigures"/>
      </w:pPr>
      <w:r w:rsidRPr="00BD36A9">
        <w:fldChar w:fldCharType="begin"/>
      </w:r>
      <w:r w:rsidR="002036EF" w:rsidRPr="00BD36A9">
        <w:instrText xml:space="preserve"> TOC \h \z \c "</w:instrText>
      </w:r>
      <w:r w:rsidR="000C4D97" w:rsidRPr="00BD36A9">
        <w:instrText>TableAppendix</w:instrText>
      </w:r>
      <w:r w:rsidR="002036EF" w:rsidRPr="00BD36A9">
        <w:instrText xml:space="preserve">" </w:instrText>
      </w:r>
      <w:r w:rsidRPr="00BD36A9">
        <w:fldChar w:fldCharType="separate"/>
      </w:r>
      <w:r w:rsidR="00FD1EEE">
        <w:rPr>
          <w:b/>
          <w:bCs/>
          <w:noProof/>
          <w:lang w:val="en-US"/>
        </w:rPr>
        <w:t>No table of figures entries found.</w:t>
      </w:r>
      <w:r w:rsidRPr="00BD36A9">
        <w:rPr>
          <w:b/>
          <w:bCs/>
          <w:noProof/>
          <w:lang w:val="en-US"/>
        </w:rPr>
        <w:fldChar w:fldCharType="end"/>
      </w:r>
    </w:p>
    <w:p w14:paraId="38AE0113" w14:textId="77777777" w:rsidR="000B7138" w:rsidRPr="00A05198" w:rsidRDefault="000B7138" w:rsidP="00971E44">
      <w:pPr>
        <w:pStyle w:val="zTablesfiguresHeading"/>
        <w:rPr>
          <w:color w:val="1822F8"/>
        </w:rPr>
      </w:pPr>
      <w:bookmarkStart w:id="25" w:name="TOFHeading"/>
      <w:bookmarkEnd w:id="24"/>
      <w:r w:rsidRPr="00A05198">
        <w:rPr>
          <w:color w:val="1822F8"/>
        </w:rPr>
        <w:t>Figures</w:t>
      </w:r>
    </w:p>
    <w:bookmarkStart w:id="26" w:name="ToF"/>
    <w:bookmarkEnd w:id="25"/>
    <w:p w14:paraId="066BF60B" w14:textId="594570D0" w:rsidR="000B7138" w:rsidRPr="00BD36A9" w:rsidRDefault="00FF1696" w:rsidP="000B7138">
      <w:pPr>
        <w:pStyle w:val="TableofFigures"/>
      </w:pPr>
      <w:r>
        <w:fldChar w:fldCharType="begin"/>
      </w:r>
      <w:r>
        <w:instrText xml:space="preserve"> TOC \h \z \c "Figure" </w:instrText>
      </w:r>
      <w:r>
        <w:fldChar w:fldCharType="separate"/>
      </w:r>
      <w:r w:rsidR="00FD1EEE">
        <w:rPr>
          <w:b/>
          <w:bCs/>
          <w:noProof/>
          <w:lang w:val="en-US"/>
        </w:rPr>
        <w:t>No table of figures entries found.</w:t>
      </w:r>
      <w:r>
        <w:rPr>
          <w:b/>
          <w:bCs/>
          <w:noProof/>
          <w:lang w:val="en-US"/>
        </w:rPr>
        <w:fldChar w:fldCharType="end"/>
      </w:r>
    </w:p>
    <w:p w14:paraId="76CACA0D" w14:textId="77777777" w:rsidR="000B7138" w:rsidRPr="00BD36A9" w:rsidRDefault="000B7138" w:rsidP="000B7138">
      <w:pPr>
        <w:rPr>
          <w:sz w:val="2"/>
          <w:szCs w:val="2"/>
        </w:rPr>
      </w:pPr>
    </w:p>
    <w:bookmarkStart w:id="27" w:name="ToFA"/>
    <w:bookmarkEnd w:id="26"/>
    <w:p w14:paraId="5CB64E8E" w14:textId="1A11F1B1" w:rsidR="000B7138" w:rsidRPr="00BD36A9" w:rsidRDefault="00BD2133" w:rsidP="000B7138">
      <w:pPr>
        <w:pStyle w:val="TableofFigures"/>
      </w:pPr>
      <w:r w:rsidRPr="00BD36A9">
        <w:fldChar w:fldCharType="begin"/>
      </w:r>
      <w:r w:rsidR="002036EF" w:rsidRPr="00BD36A9">
        <w:instrText xml:space="preserve"> TOC \h \z \c "Figure</w:instrText>
      </w:r>
      <w:r w:rsidR="000C4D97" w:rsidRPr="00BD36A9">
        <w:instrText>Appendix</w:instrText>
      </w:r>
      <w:r w:rsidR="002036EF" w:rsidRPr="00BD36A9">
        <w:instrText xml:space="preserve">" </w:instrText>
      </w:r>
      <w:r w:rsidRPr="00BD36A9">
        <w:fldChar w:fldCharType="separate"/>
      </w:r>
      <w:r w:rsidR="00FD1EEE">
        <w:rPr>
          <w:b/>
          <w:bCs/>
          <w:noProof/>
          <w:lang w:val="en-US"/>
        </w:rPr>
        <w:t>No table of figures entries found.</w:t>
      </w:r>
      <w:r w:rsidRPr="00BD36A9">
        <w:rPr>
          <w:b/>
          <w:bCs/>
          <w:noProof/>
          <w:lang w:val="en-US"/>
        </w:rPr>
        <w:fldChar w:fldCharType="end"/>
      </w:r>
    </w:p>
    <w:bookmarkEnd w:id="27"/>
    <w:p w14:paraId="58F084E9" w14:textId="77777777" w:rsidR="000B7138" w:rsidRPr="00BD36A9" w:rsidRDefault="000B7138" w:rsidP="000B7138"/>
    <w:p w14:paraId="1E27CAFE" w14:textId="77777777" w:rsidR="005B24D0" w:rsidRPr="00BD36A9" w:rsidRDefault="005B24D0" w:rsidP="00971E44">
      <w:pPr>
        <w:pStyle w:val="zInstructions"/>
        <w:rPr>
          <w:b/>
        </w:rPr>
      </w:pPr>
      <w:r w:rsidRPr="00BD36A9">
        <w:t>To update the T</w:t>
      </w:r>
      <w:r w:rsidR="00C5551A" w:rsidRPr="00BD36A9">
        <w:t>able of Tables/Figures</w:t>
      </w:r>
      <w:r w:rsidRPr="00BD36A9">
        <w:t xml:space="preserve">, select </w:t>
      </w:r>
      <w:r w:rsidRPr="00BD36A9">
        <w:rPr>
          <w:b/>
          <w:szCs w:val="20"/>
        </w:rPr>
        <w:t xml:space="preserve">Update </w:t>
      </w:r>
      <w:r w:rsidR="000D2D67" w:rsidRPr="00BD36A9">
        <w:rPr>
          <w:b/>
          <w:szCs w:val="20"/>
        </w:rPr>
        <w:t>TOC</w:t>
      </w:r>
      <w:r w:rsidR="00C845A5" w:rsidRPr="00BD36A9">
        <w:rPr>
          <w:b/>
          <w:szCs w:val="20"/>
        </w:rPr>
        <w:t xml:space="preserve"> and R</w:t>
      </w:r>
      <w:r w:rsidRPr="00BD36A9">
        <w:rPr>
          <w:b/>
          <w:szCs w:val="20"/>
        </w:rPr>
        <w:t xml:space="preserve">efs </w:t>
      </w:r>
      <w:r w:rsidR="000D2D67" w:rsidRPr="00BD36A9">
        <w:t xml:space="preserve">on the </w:t>
      </w:r>
      <w:r w:rsidR="007E07B3">
        <w:rPr>
          <w:b/>
          <w:szCs w:val="20"/>
        </w:rPr>
        <w:t>CLIENT REPORT</w:t>
      </w:r>
      <w:r w:rsidR="002B5268">
        <w:rPr>
          <w:b/>
        </w:rPr>
        <w:t xml:space="preserve"> </w:t>
      </w:r>
      <w:r w:rsidR="000D2D67" w:rsidRPr="00BD36A9">
        <w:t>tab.</w:t>
      </w:r>
    </w:p>
    <w:p w14:paraId="77A33EC6" w14:textId="77777777" w:rsidR="005B24D0" w:rsidRPr="00BD36A9" w:rsidRDefault="005B24D0" w:rsidP="00971E44">
      <w:pPr>
        <w:pStyle w:val="zInstructions"/>
      </w:pPr>
      <w:r w:rsidRPr="00BD36A9">
        <w:t>You can remove the Table of Tables</w:t>
      </w:r>
      <w:r w:rsidR="002B5268">
        <w:t xml:space="preserve"> and </w:t>
      </w:r>
      <w:r w:rsidRPr="00BD36A9">
        <w:t>Table of Figures</w:t>
      </w:r>
      <w:r w:rsidR="002B5268">
        <w:t xml:space="preserve"> i</w:t>
      </w:r>
      <w:r w:rsidRPr="00BD36A9">
        <w:t xml:space="preserve">f they are not required, by selecting </w:t>
      </w:r>
      <w:r w:rsidRPr="00BD36A9">
        <w:rPr>
          <w:b/>
          <w:szCs w:val="20"/>
        </w:rPr>
        <w:t xml:space="preserve">Remove </w:t>
      </w:r>
      <w:r w:rsidR="00C845A5" w:rsidRPr="00BD36A9">
        <w:rPr>
          <w:b/>
          <w:szCs w:val="20"/>
        </w:rPr>
        <w:t>S</w:t>
      </w:r>
      <w:r w:rsidR="00B16ABA" w:rsidRPr="00BD36A9">
        <w:rPr>
          <w:b/>
          <w:szCs w:val="20"/>
        </w:rPr>
        <w:t>ections and T</w:t>
      </w:r>
      <w:r w:rsidRPr="00BD36A9">
        <w:rPr>
          <w:b/>
          <w:szCs w:val="20"/>
        </w:rPr>
        <w:t xml:space="preserve">ables </w:t>
      </w:r>
      <w:r w:rsidR="000D2D67" w:rsidRPr="00BD36A9">
        <w:t>on the</w:t>
      </w:r>
      <w:r w:rsidR="00D47E88">
        <w:rPr>
          <w:b/>
          <w:szCs w:val="20"/>
        </w:rPr>
        <w:t xml:space="preserve"> </w:t>
      </w:r>
      <w:r w:rsidR="007E07B3">
        <w:rPr>
          <w:b/>
          <w:szCs w:val="20"/>
        </w:rPr>
        <w:t>CLIENT REPORT</w:t>
      </w:r>
      <w:r w:rsidR="000D2D67" w:rsidRPr="00BD36A9">
        <w:t xml:space="preserve"> tab.</w:t>
      </w:r>
    </w:p>
    <w:p w14:paraId="4CAC1D3A" w14:textId="77777777" w:rsidR="000B7138" w:rsidRPr="00BD36A9" w:rsidRDefault="005B24D0" w:rsidP="00971E44">
      <w:pPr>
        <w:pStyle w:val="zInstructions"/>
        <w:rPr>
          <w:szCs w:val="22"/>
        </w:rPr>
      </w:pPr>
      <w:r w:rsidRPr="00BD36A9">
        <w:t>The lower entries</w:t>
      </w:r>
      <w:r w:rsidR="002B5268">
        <w:t xml:space="preserve"> in the Table of Tables/Figures </w:t>
      </w:r>
      <w:r w:rsidRPr="00BD36A9">
        <w:t>relate to items in the Appendices. Delete the words ‘</w:t>
      </w:r>
      <w:r w:rsidRPr="00BD36A9">
        <w:rPr>
          <w:b/>
          <w:szCs w:val="20"/>
        </w:rPr>
        <w:t>No t</w:t>
      </w:r>
      <w:r w:rsidR="00C5551A" w:rsidRPr="00BD36A9">
        <w:rPr>
          <w:b/>
          <w:szCs w:val="20"/>
        </w:rPr>
        <w:t>able of figures/tables</w:t>
      </w:r>
      <w:r w:rsidRPr="00BD36A9">
        <w:rPr>
          <w:b/>
          <w:szCs w:val="20"/>
        </w:rPr>
        <w:t xml:space="preserve"> entries found’ </w:t>
      </w:r>
      <w:r w:rsidRPr="00BD36A9">
        <w:rPr>
          <w:szCs w:val="22"/>
        </w:rPr>
        <w:t>manually if necessary.</w:t>
      </w:r>
    </w:p>
    <w:p w14:paraId="01EA181C" w14:textId="77777777" w:rsidR="005B24D0" w:rsidRPr="00BD36A9" w:rsidRDefault="005B24D0" w:rsidP="005B24D0"/>
    <w:p w14:paraId="0CAB9C14" w14:textId="77777777" w:rsidR="00300897" w:rsidRPr="00BD36A9" w:rsidRDefault="00300897" w:rsidP="00CE31B7"/>
    <w:p w14:paraId="2E8F5DB2" w14:textId="77777777" w:rsidR="00F7448B" w:rsidRPr="00BD36A9" w:rsidRDefault="00F7448B" w:rsidP="00CE31B7">
      <w:pPr>
        <w:sectPr w:rsidR="00F7448B" w:rsidRPr="00BD36A9" w:rsidSect="00AF504E">
          <w:headerReference w:type="even" r:id="rId22"/>
          <w:headerReference w:type="default" r:id="rId23"/>
          <w:footerReference w:type="even" r:id="rId24"/>
          <w:footerReference w:type="default" r:id="rId25"/>
          <w:headerReference w:type="first" r:id="rId26"/>
          <w:footerReference w:type="first" r:id="rId27"/>
          <w:pgSz w:w="11906" w:h="16838" w:code="9"/>
          <w:pgMar w:top="1985" w:right="1418" w:bottom="1134" w:left="1418" w:header="425" w:footer="425" w:gutter="0"/>
          <w:pgNumType w:start="3"/>
          <w:cols w:space="708"/>
          <w:docGrid w:linePitch="360"/>
        </w:sectPr>
      </w:pPr>
    </w:p>
    <w:p w14:paraId="4D0A4980" w14:textId="77777777" w:rsidR="00A35AB9" w:rsidRPr="00A05198" w:rsidRDefault="00A35AB9" w:rsidP="00971E44">
      <w:pPr>
        <w:pStyle w:val="zExecSummaryheading"/>
        <w:rPr>
          <w:color w:val="1822F8"/>
        </w:rPr>
      </w:pPr>
      <w:bookmarkStart w:id="28" w:name="_Toc273625352"/>
      <w:bookmarkStart w:id="29" w:name="_Toc214279550"/>
      <w:r w:rsidRPr="00A05198">
        <w:rPr>
          <w:color w:val="1822F8"/>
        </w:rPr>
        <w:lastRenderedPageBreak/>
        <w:t>Executive summary</w:t>
      </w:r>
      <w:bookmarkEnd w:id="28"/>
      <w:bookmarkEnd w:id="29"/>
    </w:p>
    <w:p w14:paraId="1EB287E9" w14:textId="77777777" w:rsidR="002B5268" w:rsidRPr="00871A87" w:rsidRDefault="002B5268" w:rsidP="00971E44">
      <w:pPr>
        <w:pStyle w:val="zInstructions"/>
      </w:pPr>
      <w:r>
        <w:t>Always provide an executive summary</w:t>
      </w:r>
      <w:r w:rsidRPr="00871A87">
        <w:t>.</w:t>
      </w:r>
    </w:p>
    <w:p w14:paraId="4214ADB1" w14:textId="77777777" w:rsidR="002B5268" w:rsidRDefault="002B5268" w:rsidP="00971E44">
      <w:pPr>
        <w:pStyle w:val="zInstructions"/>
      </w:pPr>
      <w:r>
        <w:t>Your summary</w:t>
      </w:r>
      <w:r w:rsidRPr="008C23D8">
        <w:t xml:space="preserve"> should comprise </w:t>
      </w:r>
      <w:r>
        <w:t>a series of succinct paragraphs. I</w:t>
      </w:r>
      <w:r w:rsidRPr="008C23D8">
        <w:t>deally it will be no more than one page long.</w:t>
      </w:r>
    </w:p>
    <w:p w14:paraId="2E58340C" w14:textId="77777777" w:rsidR="002B5268" w:rsidRPr="008C23D8" w:rsidRDefault="002B5268" w:rsidP="00971E44">
      <w:pPr>
        <w:pStyle w:val="zInstructions"/>
      </w:pPr>
      <w:r>
        <w:t>Use b</w:t>
      </w:r>
      <w:r w:rsidRPr="00871A87">
        <w:t xml:space="preserve">ullet points </w:t>
      </w:r>
      <w:r>
        <w:t xml:space="preserve">rather than </w:t>
      </w:r>
      <w:r w:rsidRPr="00871A87">
        <w:t>headings or numbered paragraphs.</w:t>
      </w:r>
    </w:p>
    <w:p w14:paraId="08D1748C" w14:textId="77777777" w:rsidR="002B5268" w:rsidRDefault="002B5268" w:rsidP="00971E44">
      <w:pPr>
        <w:pStyle w:val="zInstructions"/>
      </w:pPr>
      <w:r>
        <w:t xml:space="preserve">Write </w:t>
      </w:r>
      <w:r w:rsidRPr="008C23D8">
        <w:t xml:space="preserve">in clear, simple, and concise language. </w:t>
      </w:r>
    </w:p>
    <w:p w14:paraId="6670DD93" w14:textId="77777777" w:rsidR="002B5268" w:rsidRPr="008C23D8" w:rsidRDefault="002B5268" w:rsidP="00971E44">
      <w:pPr>
        <w:pStyle w:val="zInstructions"/>
      </w:pPr>
      <w:r>
        <w:t xml:space="preserve">Order your summary logically. </w:t>
      </w:r>
      <w:r w:rsidRPr="008C23D8">
        <w:t xml:space="preserve">Begin by stating the brief (exactly as laid out in the contract); say what you did, what methods you used, and what you found. </w:t>
      </w:r>
    </w:p>
    <w:p w14:paraId="12F12B85" w14:textId="77777777" w:rsidR="002B5268" w:rsidRDefault="002B5268" w:rsidP="00971E44">
      <w:pPr>
        <w:pStyle w:val="zInstructions"/>
      </w:pPr>
      <w:r w:rsidRPr="008C23D8">
        <w:t>Give clear, unambiguous conclusions and a</w:t>
      </w:r>
      <w:r>
        <w:t>nswers that the client can use</w:t>
      </w:r>
      <w:r w:rsidRPr="00871A87">
        <w:t>.</w:t>
      </w:r>
    </w:p>
    <w:p w14:paraId="491F3BFF" w14:textId="77777777" w:rsidR="002B5268" w:rsidRDefault="002B5268" w:rsidP="00971E44">
      <w:pPr>
        <w:pStyle w:val="zInstructions"/>
      </w:pPr>
      <w:r>
        <w:t xml:space="preserve">Start the executive summary on the next line.  </w:t>
      </w:r>
    </w:p>
    <w:p w14:paraId="4E4D85B2" w14:textId="77777777" w:rsidR="002B5268" w:rsidRPr="00EC3282" w:rsidRDefault="002B5268" w:rsidP="00971E44">
      <w:pPr>
        <w:pStyle w:val="zInstructions"/>
      </w:pPr>
      <w:r w:rsidRPr="00EC3282">
        <w:t>Do not type in these</w:t>
      </w:r>
      <w:r w:rsidR="00FF67B6">
        <w:t xml:space="preserve"> red</w:t>
      </w:r>
      <w:r w:rsidRPr="00EC3282">
        <w:t xml:space="preserve"> instructions.</w:t>
      </w:r>
    </w:p>
    <w:p w14:paraId="0F0ED243" w14:textId="77777777" w:rsidR="00A35AB9" w:rsidRPr="00BF2021" w:rsidRDefault="00477CBA" w:rsidP="00BF2021">
      <w:pPr>
        <w:pStyle w:val="BodyText"/>
      </w:pPr>
      <w:bookmarkStart w:id="30" w:name="Text"/>
      <w:bookmarkEnd w:id="30"/>
      <w:r w:rsidRPr="00BF2021">
        <w:t>&lt;&lt;Start typing here&gt;&gt;</w:t>
      </w:r>
    </w:p>
    <w:p w14:paraId="46A50A96" w14:textId="77777777" w:rsidR="00EA2767" w:rsidRPr="00BD36A9" w:rsidRDefault="00EA2767" w:rsidP="00971E44">
      <w:pPr>
        <w:pStyle w:val="BodyText"/>
      </w:pPr>
    </w:p>
    <w:p w14:paraId="449409D0" w14:textId="77777777" w:rsidR="00A35AB9" w:rsidRPr="00BD36A9" w:rsidRDefault="00A35AB9" w:rsidP="00A35AB9">
      <w:pPr>
        <w:sectPr w:rsidR="00A35AB9" w:rsidRPr="00BD36A9" w:rsidSect="00AF504E">
          <w:footerReference w:type="even" r:id="rId28"/>
          <w:footerReference w:type="default" r:id="rId29"/>
          <w:headerReference w:type="first" r:id="rId30"/>
          <w:footerReference w:type="first" r:id="rId31"/>
          <w:pgSz w:w="11906" w:h="16838" w:code="9"/>
          <w:pgMar w:top="1985" w:right="1418" w:bottom="1134" w:left="1418" w:header="425" w:footer="425" w:gutter="0"/>
          <w:cols w:space="708"/>
          <w:docGrid w:linePitch="360"/>
        </w:sectPr>
      </w:pPr>
    </w:p>
    <w:p w14:paraId="7E494AEC" w14:textId="77777777" w:rsidR="00010FB8" w:rsidRPr="00BD36A9" w:rsidRDefault="008923C8" w:rsidP="00853344">
      <w:pPr>
        <w:pStyle w:val="Heading1"/>
      </w:pPr>
      <w:bookmarkStart w:id="31" w:name="_Toc273625353"/>
      <w:bookmarkStart w:id="32" w:name="_Toc214279551"/>
      <w:r w:rsidRPr="00BD36A9">
        <w:lastRenderedPageBreak/>
        <w:t xml:space="preserve">&lt;&lt;Type the </w:t>
      </w:r>
      <w:r w:rsidR="00AD1F5C" w:rsidRPr="00BD36A9">
        <w:t>chapter/section</w:t>
      </w:r>
      <w:r w:rsidRPr="00BD36A9">
        <w:t xml:space="preserve"> heading</w:t>
      </w:r>
      <w:r w:rsidR="00AE5E27" w:rsidRPr="00BD36A9">
        <w:t xml:space="preserve"> here</w:t>
      </w:r>
      <w:r w:rsidRPr="00BD36A9">
        <w:t>&gt;&gt;</w:t>
      </w:r>
      <w:bookmarkEnd w:id="31"/>
      <w:bookmarkEnd w:id="32"/>
    </w:p>
    <w:p w14:paraId="5CCC422F" w14:textId="77777777" w:rsidR="002B5268" w:rsidRPr="00AE5E27" w:rsidRDefault="002B5268" w:rsidP="00971E44">
      <w:pPr>
        <w:pStyle w:val="zInstructions"/>
      </w:pPr>
      <w:r>
        <w:t xml:space="preserve">The heading above is currently formatted as a Level 1 heading (Heading 1). If you want an unnumbered heading, select </w:t>
      </w:r>
      <w:r w:rsidRPr="000D26F8">
        <w:rPr>
          <w:b/>
        </w:rPr>
        <w:t>Non-</w:t>
      </w:r>
      <w:r w:rsidRPr="000D26F8">
        <w:rPr>
          <w:b/>
          <w:szCs w:val="20"/>
        </w:rPr>
        <w:t>Numbered</w:t>
      </w:r>
      <w:r>
        <w:rPr>
          <w:b/>
          <w:szCs w:val="20"/>
        </w:rPr>
        <w:t xml:space="preserve"> H</w:t>
      </w:r>
      <w:r w:rsidRPr="00AE5E27">
        <w:rPr>
          <w:b/>
          <w:szCs w:val="20"/>
        </w:rPr>
        <w:t>eading</w:t>
      </w:r>
      <w:r>
        <w:rPr>
          <w:b/>
        </w:rPr>
        <w:t xml:space="preserve"> </w:t>
      </w:r>
      <w:r>
        <w:t xml:space="preserve">from the </w:t>
      </w:r>
      <w:r>
        <w:rPr>
          <w:b/>
          <w:szCs w:val="20"/>
        </w:rPr>
        <w:t>Standard F</w:t>
      </w:r>
      <w:r w:rsidRPr="00AE5E27">
        <w:rPr>
          <w:b/>
          <w:szCs w:val="20"/>
        </w:rPr>
        <w:t xml:space="preserve">ormats </w:t>
      </w:r>
      <w:r w:rsidRPr="00377BC1">
        <w:rPr>
          <w:szCs w:val="20"/>
        </w:rPr>
        <w:t>menu on the</w:t>
      </w:r>
      <w:r w:rsidR="00F94954">
        <w:rPr>
          <w:b/>
          <w:szCs w:val="20"/>
        </w:rPr>
        <w:t xml:space="preserve"> </w:t>
      </w:r>
      <w:r w:rsidR="007E07B3">
        <w:rPr>
          <w:b/>
          <w:szCs w:val="20"/>
        </w:rPr>
        <w:t>CLIENT REPORT</w:t>
      </w:r>
      <w:r>
        <w:rPr>
          <w:b/>
          <w:szCs w:val="20"/>
        </w:rPr>
        <w:t xml:space="preserve"> </w:t>
      </w:r>
      <w:r w:rsidRPr="00377BC1">
        <w:rPr>
          <w:szCs w:val="20"/>
        </w:rPr>
        <w:t>tab</w:t>
      </w:r>
      <w:r>
        <w:t>.</w:t>
      </w:r>
    </w:p>
    <w:p w14:paraId="2313E80E" w14:textId="77777777" w:rsidR="002B5268" w:rsidRDefault="002B5268" w:rsidP="00971E44">
      <w:pPr>
        <w:pStyle w:val="zInstructions"/>
      </w:pPr>
      <w:r>
        <w:t xml:space="preserve">Other tools you might need relatively often are also on the </w:t>
      </w:r>
      <w:r w:rsidR="007E07B3">
        <w:rPr>
          <w:b/>
          <w:szCs w:val="20"/>
        </w:rPr>
        <w:t>CLIENT REPORT</w:t>
      </w:r>
      <w:r>
        <w:rPr>
          <w:b/>
          <w:szCs w:val="20"/>
        </w:rPr>
        <w:t xml:space="preserve"> </w:t>
      </w:r>
      <w:r>
        <w:t>tab.</w:t>
      </w:r>
    </w:p>
    <w:p w14:paraId="4DBA38E7" w14:textId="77777777" w:rsidR="002B5268" w:rsidRDefault="002B5268" w:rsidP="00971E44">
      <w:pPr>
        <w:pStyle w:val="zInstructions"/>
      </w:pPr>
      <w:r>
        <w:rPr>
          <w:noProof/>
          <w:lang w:eastAsia="en-NZ"/>
        </w:rPr>
        <w:drawing>
          <wp:inline distT="0" distB="0" distL="0" distR="0" wp14:anchorId="0DAC7DA1" wp14:editId="2D5C45BB">
            <wp:extent cx="5759450" cy="568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759450" cy="568960"/>
                    </a:xfrm>
                    <a:prstGeom prst="rect">
                      <a:avLst/>
                    </a:prstGeom>
                  </pic:spPr>
                </pic:pic>
              </a:graphicData>
            </a:graphic>
          </wp:inline>
        </w:drawing>
      </w:r>
    </w:p>
    <w:p w14:paraId="7C25CB42" w14:textId="77777777" w:rsidR="002B5268" w:rsidRPr="00871A87" w:rsidRDefault="002B5268" w:rsidP="00971E44">
      <w:pPr>
        <w:pStyle w:val="zInstructions"/>
      </w:pPr>
      <w:r w:rsidRPr="00871A87">
        <w:t xml:space="preserve">Paragraph spacing is set automatically so only press </w:t>
      </w:r>
      <w:r w:rsidRPr="00AE5E27">
        <w:rPr>
          <w:b/>
          <w:szCs w:val="20"/>
        </w:rPr>
        <w:t>Enter</w:t>
      </w:r>
      <w:r w:rsidRPr="00871A87">
        <w:t xml:space="preserve"> </w:t>
      </w:r>
      <w:r>
        <w:t xml:space="preserve">once </w:t>
      </w:r>
      <w:r w:rsidRPr="00871A87">
        <w:t>at the end of a paragraph.</w:t>
      </w:r>
    </w:p>
    <w:p w14:paraId="50F39EE8" w14:textId="77777777" w:rsidR="002B5268" w:rsidRDefault="002B5268" w:rsidP="00971E44">
      <w:pPr>
        <w:pStyle w:val="zInstructions"/>
      </w:pPr>
      <w:r w:rsidRPr="00871A87">
        <w:t xml:space="preserve">Use the </w:t>
      </w:r>
      <w:r>
        <w:rPr>
          <w:b/>
          <w:szCs w:val="20"/>
        </w:rPr>
        <w:t>Landscape Page</w:t>
      </w:r>
      <w:r w:rsidRPr="00871A87">
        <w:t xml:space="preserve"> tool </w:t>
      </w:r>
      <w:r>
        <w:t xml:space="preserve">on </w:t>
      </w:r>
      <w:r w:rsidRPr="00FA3046">
        <w:rPr>
          <w:szCs w:val="22"/>
        </w:rPr>
        <w:t>the</w:t>
      </w:r>
      <w:r>
        <w:rPr>
          <w:b/>
          <w:szCs w:val="22"/>
        </w:rPr>
        <w:t xml:space="preserve"> </w:t>
      </w:r>
      <w:r w:rsidR="007E07B3">
        <w:rPr>
          <w:b/>
          <w:szCs w:val="20"/>
        </w:rPr>
        <w:t>CLIENT REPORT</w:t>
      </w:r>
      <w:r>
        <w:rPr>
          <w:b/>
          <w:szCs w:val="20"/>
        </w:rPr>
        <w:t xml:space="preserve"> </w:t>
      </w:r>
      <w:r>
        <w:t>tab</w:t>
      </w:r>
      <w:r w:rsidRPr="00871A87">
        <w:t xml:space="preserve"> if you need a landscape page for graphics or</w:t>
      </w:r>
      <w:r>
        <w:t xml:space="preserve"> tables. </w:t>
      </w:r>
      <w:r w:rsidRPr="00871A87">
        <w:t>The headers and footers will be automatically adjusted.</w:t>
      </w:r>
      <w:r>
        <w:t xml:space="preserve"> </w:t>
      </w:r>
    </w:p>
    <w:p w14:paraId="2D2414E8" w14:textId="77777777" w:rsidR="002B5268" w:rsidRDefault="002B5268" w:rsidP="00971E44">
      <w:pPr>
        <w:pStyle w:val="zInstructions"/>
        <w:rPr>
          <w:szCs w:val="22"/>
        </w:rPr>
      </w:pPr>
      <w:r w:rsidRPr="00871A87">
        <w:t xml:space="preserve">The tables of contents can be updated at any stage using the </w:t>
      </w:r>
      <w:r>
        <w:rPr>
          <w:b/>
          <w:szCs w:val="20"/>
        </w:rPr>
        <w:t xml:space="preserve">Update TOC and Refs </w:t>
      </w:r>
      <w:r>
        <w:rPr>
          <w:szCs w:val="22"/>
        </w:rPr>
        <w:t>tool.</w:t>
      </w:r>
    </w:p>
    <w:p w14:paraId="5C42CDF7" w14:textId="77777777" w:rsidR="002B5268" w:rsidRDefault="002B5268" w:rsidP="00971E44">
      <w:pPr>
        <w:pStyle w:val="zInstructions"/>
      </w:pPr>
      <w:r>
        <w:t>T</w:t>
      </w:r>
      <w:r w:rsidRPr="00871A87">
        <w:t xml:space="preserve">hese </w:t>
      </w:r>
      <w:r>
        <w:t xml:space="preserve">(red) </w:t>
      </w:r>
      <w:r w:rsidRPr="00871A87">
        <w:t xml:space="preserve">instructions </w:t>
      </w:r>
      <w:r>
        <w:t xml:space="preserve">can be deleted </w:t>
      </w:r>
      <w:r w:rsidRPr="00871A87">
        <w:t xml:space="preserve">at any time by selecting the </w:t>
      </w:r>
      <w:r>
        <w:rPr>
          <w:b/>
          <w:szCs w:val="20"/>
        </w:rPr>
        <w:t>Remove I</w:t>
      </w:r>
      <w:r w:rsidRPr="00AE5E27">
        <w:rPr>
          <w:b/>
          <w:szCs w:val="20"/>
        </w:rPr>
        <w:t>nstructions</w:t>
      </w:r>
      <w:r w:rsidRPr="00872B0E">
        <w:rPr>
          <w:b/>
        </w:rPr>
        <w:t xml:space="preserve"> </w:t>
      </w:r>
      <w:r>
        <w:t>tool</w:t>
      </w:r>
      <w:r w:rsidRPr="00871A87">
        <w:t xml:space="preserve"> on the </w:t>
      </w:r>
      <w:r w:rsidR="007E07B3">
        <w:rPr>
          <w:b/>
          <w:szCs w:val="20"/>
        </w:rPr>
        <w:t>CLIENT REPORT</w:t>
      </w:r>
      <w:r>
        <w:rPr>
          <w:b/>
          <w:szCs w:val="20"/>
        </w:rPr>
        <w:t xml:space="preserve"> </w:t>
      </w:r>
      <w:r>
        <w:t>tab</w:t>
      </w:r>
      <w:r w:rsidRPr="00871A87">
        <w:t>.</w:t>
      </w:r>
      <w:r>
        <w:t xml:space="preserve"> They must always be deleted when you finish the report.  </w:t>
      </w:r>
    </w:p>
    <w:p w14:paraId="09E453BA" w14:textId="77777777" w:rsidR="002B5268" w:rsidRDefault="002B5268" w:rsidP="00971E44">
      <w:pPr>
        <w:pStyle w:val="zInstructions"/>
      </w:pPr>
      <w:r>
        <w:t>Once removed, the instructions cannot be reinstated.</w:t>
      </w:r>
      <w:r w:rsidRPr="00D30B35">
        <w:t xml:space="preserve"> Do not type </w:t>
      </w:r>
      <w:r>
        <w:t>with</w:t>
      </w:r>
      <w:r w:rsidRPr="00D30B35">
        <w:t>in these instructions.</w:t>
      </w:r>
      <w:r>
        <w:t xml:space="preserve"> </w:t>
      </w:r>
    </w:p>
    <w:p w14:paraId="176CB5A1" w14:textId="77777777" w:rsidR="002B5268" w:rsidRPr="00AE5E27" w:rsidRDefault="002B5268" w:rsidP="00971E44">
      <w:pPr>
        <w:pStyle w:val="zInstructions"/>
      </w:pPr>
      <w:r>
        <w:t xml:space="preserve">See the </w:t>
      </w:r>
      <w:r>
        <w:rPr>
          <w:b/>
          <w:szCs w:val="20"/>
        </w:rPr>
        <w:t>User Guide</w:t>
      </w:r>
      <w:r>
        <w:t xml:space="preserve"> on the intranet for more advice on how to use the </w:t>
      </w:r>
      <w:r w:rsidR="00D47E88" w:rsidRPr="00D47E88">
        <w:t>Earth Sciences New Zealand</w:t>
      </w:r>
      <w:r>
        <w:t xml:space="preserve"> templates. </w:t>
      </w:r>
    </w:p>
    <w:p w14:paraId="408097A9" w14:textId="77777777" w:rsidR="002B5268" w:rsidRDefault="002B5268" w:rsidP="00971E44">
      <w:pPr>
        <w:pStyle w:val="zInstructions"/>
      </w:pPr>
      <w:r>
        <w:t xml:space="preserve">Also see the </w:t>
      </w:r>
      <w:r w:rsidR="00D47E88" w:rsidRPr="00D47E88">
        <w:t>Earth Sciences New Zealand</w:t>
      </w:r>
      <w:r>
        <w:t xml:space="preserve"> style guide. This contains the fundamental rules on the way we do things (e.g., </w:t>
      </w:r>
      <w:r w:rsidR="00B658AC">
        <w:t>u</w:t>
      </w:r>
      <w:r>
        <w:t>nits, use of capitals, punctuation in lists, etc.) in our reports. It even explains the rules for apostrophes! Get to know it and follow it; report reviewers should know it backwards and pick up any inconsistencies in style.</w:t>
      </w:r>
    </w:p>
    <w:p w14:paraId="204714C0" w14:textId="77777777" w:rsidR="002B5268" w:rsidRDefault="002B5268" w:rsidP="00971E44">
      <w:pPr>
        <w:pStyle w:val="zInstructions"/>
      </w:pPr>
      <w:r>
        <w:t xml:space="preserve">Start the main body of the report on the next line.  </w:t>
      </w:r>
    </w:p>
    <w:p w14:paraId="61F3C1DF" w14:textId="77777777" w:rsidR="00E65B84" w:rsidRDefault="00FF67B6" w:rsidP="00971E44">
      <w:pPr>
        <w:pStyle w:val="BodyText"/>
        <w:rPr>
          <w:rStyle w:val="BodyTextChar"/>
        </w:rPr>
      </w:pPr>
      <w:r w:rsidRPr="00971E44">
        <w:t>&lt;&lt;</w:t>
      </w:r>
      <w:r w:rsidRPr="00971E44">
        <w:rPr>
          <w:rStyle w:val="BodyTextChar"/>
        </w:rPr>
        <w:t>Start typing here&gt;&gt;</w:t>
      </w:r>
    </w:p>
    <w:p w14:paraId="5F6163B9" w14:textId="77777777" w:rsidR="00E65B84" w:rsidRPr="00BD36A9" w:rsidRDefault="00E65B84" w:rsidP="00971E44">
      <w:pPr>
        <w:pStyle w:val="BodyText"/>
      </w:pPr>
    </w:p>
    <w:p w14:paraId="363B96A3" w14:textId="77777777" w:rsidR="00E65B84" w:rsidRPr="00BD36A9" w:rsidRDefault="00E65B84" w:rsidP="00971E44">
      <w:pPr>
        <w:pStyle w:val="BodyText"/>
        <w:sectPr w:rsidR="00E65B84" w:rsidRPr="00BD36A9" w:rsidSect="00AF504E">
          <w:pgSz w:w="11906" w:h="16838" w:code="9"/>
          <w:pgMar w:top="1985" w:right="1418" w:bottom="1134" w:left="1418" w:header="425" w:footer="425" w:gutter="0"/>
          <w:cols w:space="708"/>
          <w:docGrid w:linePitch="360"/>
        </w:sectPr>
      </w:pPr>
    </w:p>
    <w:p w14:paraId="270EAA4E" w14:textId="77777777" w:rsidR="00580E6A" w:rsidRPr="00BD36A9" w:rsidRDefault="00014F6B" w:rsidP="000B7138">
      <w:pPr>
        <w:pStyle w:val="Heading1"/>
      </w:pPr>
      <w:bookmarkStart w:id="33" w:name="Acknowledgements"/>
      <w:bookmarkStart w:id="34" w:name="_Toc273625354"/>
      <w:bookmarkStart w:id="35" w:name="_Toc214279552"/>
      <w:bookmarkEnd w:id="33"/>
      <w:r w:rsidRPr="00BD36A9">
        <w:lastRenderedPageBreak/>
        <w:t>Acknowledg</w:t>
      </w:r>
      <w:r w:rsidR="00AD1F5C" w:rsidRPr="00BD36A9">
        <w:t>e</w:t>
      </w:r>
      <w:r w:rsidR="00580E6A" w:rsidRPr="00BD36A9">
        <w:t>ments</w:t>
      </w:r>
      <w:bookmarkEnd w:id="34"/>
      <w:bookmarkEnd w:id="35"/>
    </w:p>
    <w:p w14:paraId="78A849ED" w14:textId="77777777" w:rsidR="00580E6A" w:rsidRPr="00BD36A9" w:rsidRDefault="00014F6B" w:rsidP="00971E44">
      <w:pPr>
        <w:pStyle w:val="zInstructions"/>
      </w:pPr>
      <w:r w:rsidRPr="00BD36A9">
        <w:t>Enter details of the acknowledg</w:t>
      </w:r>
      <w:r w:rsidR="00AD1F5C" w:rsidRPr="00BD36A9">
        <w:t>e</w:t>
      </w:r>
      <w:r w:rsidR="00C417FD" w:rsidRPr="00BD36A9">
        <w:t>ments as required.</w:t>
      </w:r>
    </w:p>
    <w:p w14:paraId="6B28EFE6" w14:textId="77777777" w:rsidR="00DC6040" w:rsidRPr="00BD36A9" w:rsidRDefault="00014F6B" w:rsidP="00971E44">
      <w:pPr>
        <w:pStyle w:val="zInstructions"/>
      </w:pPr>
      <w:r w:rsidRPr="00BD36A9">
        <w:t>You can remove the Acknowledg</w:t>
      </w:r>
      <w:r w:rsidR="00AD1F5C" w:rsidRPr="00BD36A9">
        <w:t>e</w:t>
      </w:r>
      <w:r w:rsidR="00DC6040" w:rsidRPr="00BD36A9">
        <w:t>ments section if it is not required.</w:t>
      </w:r>
    </w:p>
    <w:p w14:paraId="1C882C7D" w14:textId="77777777" w:rsidR="00DC6040" w:rsidRPr="00BD36A9" w:rsidRDefault="00DC6040" w:rsidP="00971E44">
      <w:pPr>
        <w:pStyle w:val="zInstructions"/>
      </w:pPr>
      <w:r w:rsidRPr="00BD36A9">
        <w:t xml:space="preserve">Select the </w:t>
      </w:r>
      <w:r w:rsidR="00C845A5" w:rsidRPr="00F94954">
        <w:rPr>
          <w:b/>
          <w:bCs/>
        </w:rPr>
        <w:t>Remove S</w:t>
      </w:r>
      <w:r w:rsidRPr="00F94954">
        <w:rPr>
          <w:b/>
          <w:bCs/>
        </w:rPr>
        <w:t>ections</w:t>
      </w:r>
      <w:r w:rsidR="00C845A5" w:rsidRPr="00F94954">
        <w:rPr>
          <w:b/>
          <w:bCs/>
        </w:rPr>
        <w:t xml:space="preserve"> and T</w:t>
      </w:r>
      <w:r w:rsidR="00AE5E27" w:rsidRPr="00F94954">
        <w:rPr>
          <w:b/>
          <w:bCs/>
        </w:rPr>
        <w:t>ables</w:t>
      </w:r>
      <w:r w:rsidRPr="00BD36A9">
        <w:t xml:space="preserve"> </w:t>
      </w:r>
      <w:r w:rsidR="00B16ABA" w:rsidRPr="00BD36A9">
        <w:t>tool</w:t>
      </w:r>
      <w:r w:rsidRPr="00BD36A9">
        <w:t xml:space="preserve"> on the</w:t>
      </w:r>
      <w:r w:rsidR="007E07B3">
        <w:t xml:space="preserve"> </w:t>
      </w:r>
      <w:r w:rsidR="007E07B3" w:rsidRPr="00F94954">
        <w:rPr>
          <w:b/>
          <w:bCs/>
        </w:rPr>
        <w:t>CLIENT REPORT</w:t>
      </w:r>
      <w:r w:rsidR="00C845A5" w:rsidRPr="00BD36A9">
        <w:t xml:space="preserve"> </w:t>
      </w:r>
      <w:r w:rsidR="00377BC1" w:rsidRPr="00BD36A9">
        <w:t>tab</w:t>
      </w:r>
      <w:r w:rsidRPr="00BD36A9">
        <w:t>.</w:t>
      </w:r>
    </w:p>
    <w:p w14:paraId="2F1F7A79" w14:textId="77777777" w:rsidR="00AE5E27" w:rsidRPr="00BD36A9" w:rsidRDefault="00AE5E27" w:rsidP="00971E44">
      <w:pPr>
        <w:pStyle w:val="zInstructions"/>
      </w:pPr>
      <w:r w:rsidRPr="00BD36A9">
        <w:t>Once removed, sections cannot be reinstated, so it is recommended that you do not remove any sections until your report is close to completion.</w:t>
      </w:r>
    </w:p>
    <w:p w14:paraId="65AA3D3C" w14:textId="77777777" w:rsidR="00BF3A92" w:rsidRPr="00BD36A9" w:rsidRDefault="00014F6B" w:rsidP="00971E44">
      <w:pPr>
        <w:pStyle w:val="zInstructions"/>
      </w:pPr>
      <w:r w:rsidRPr="00BD36A9">
        <w:t>Start the Acknowledg</w:t>
      </w:r>
      <w:r w:rsidR="00AD1F5C" w:rsidRPr="00BD36A9">
        <w:t>e</w:t>
      </w:r>
      <w:r w:rsidR="00BF3A92" w:rsidRPr="00BD36A9">
        <w:t>ments on the next line.  Do not type in these instructions.</w:t>
      </w:r>
    </w:p>
    <w:p w14:paraId="4EFC195D" w14:textId="77777777" w:rsidR="00C417FD" w:rsidRPr="00BD36A9" w:rsidRDefault="00C417FD" w:rsidP="00971E44">
      <w:pPr>
        <w:pStyle w:val="BodyText"/>
      </w:pPr>
    </w:p>
    <w:p w14:paraId="3865D436" w14:textId="77777777" w:rsidR="00580E6A" w:rsidRPr="00BD36A9" w:rsidRDefault="00580E6A" w:rsidP="00971E44">
      <w:pPr>
        <w:pStyle w:val="BodyText"/>
      </w:pPr>
    </w:p>
    <w:p w14:paraId="358AE3C6" w14:textId="77777777" w:rsidR="00580E6A" w:rsidRPr="00BD36A9" w:rsidRDefault="00580E6A" w:rsidP="00971E44">
      <w:pPr>
        <w:pStyle w:val="BodyText"/>
        <w:sectPr w:rsidR="00580E6A" w:rsidRPr="00BD36A9" w:rsidSect="00AF504E">
          <w:pgSz w:w="11906" w:h="16838" w:code="9"/>
          <w:pgMar w:top="1985" w:right="1418" w:bottom="1134" w:left="1418" w:header="425" w:footer="425" w:gutter="0"/>
          <w:cols w:space="708"/>
          <w:docGrid w:linePitch="360"/>
        </w:sectPr>
      </w:pPr>
    </w:p>
    <w:p w14:paraId="2C50F9B3" w14:textId="77777777" w:rsidR="00580E6A" w:rsidRPr="00BD36A9" w:rsidRDefault="00580E6A" w:rsidP="000B7138">
      <w:pPr>
        <w:pStyle w:val="Heading1"/>
      </w:pPr>
      <w:bookmarkStart w:id="36" w:name="_Toc273625355"/>
      <w:bookmarkStart w:id="37" w:name="_Toc214279553"/>
      <w:r w:rsidRPr="00BD36A9">
        <w:lastRenderedPageBreak/>
        <w:t>Glossary of abbreviations and terms</w:t>
      </w:r>
      <w:bookmarkEnd w:id="36"/>
      <w:bookmarkEnd w:id="37"/>
    </w:p>
    <w:tbl>
      <w:tblPr>
        <w:tblW w:w="9648" w:type="dxa"/>
        <w:tblLayout w:type="fixed"/>
        <w:tblCellMar>
          <w:top w:w="57" w:type="dxa"/>
          <w:bottom w:w="57" w:type="dxa"/>
        </w:tblCellMar>
        <w:tblLook w:val="01E0" w:firstRow="1" w:lastRow="1" w:firstColumn="1" w:lastColumn="1" w:noHBand="0" w:noVBand="0"/>
      </w:tblPr>
      <w:tblGrid>
        <w:gridCol w:w="2268"/>
        <w:gridCol w:w="7380"/>
      </w:tblGrid>
      <w:tr w:rsidR="00580E6A" w:rsidRPr="00BD36A9" w14:paraId="04623B23" w14:textId="77777777">
        <w:trPr>
          <w:cantSplit/>
        </w:trPr>
        <w:tc>
          <w:tcPr>
            <w:tcW w:w="2268" w:type="dxa"/>
          </w:tcPr>
          <w:p w14:paraId="3988088B" w14:textId="77777777" w:rsidR="00580E6A" w:rsidRPr="00BD36A9" w:rsidRDefault="00580E6A" w:rsidP="00971E44">
            <w:pPr>
              <w:pStyle w:val="zGlossaryitem"/>
            </w:pPr>
            <w:bookmarkStart w:id="38" w:name="Glossary"/>
            <w:bookmarkEnd w:id="38"/>
          </w:p>
        </w:tc>
        <w:tc>
          <w:tcPr>
            <w:tcW w:w="7380" w:type="dxa"/>
          </w:tcPr>
          <w:p w14:paraId="32BC7F09" w14:textId="77777777" w:rsidR="00580E6A" w:rsidRPr="00BD36A9" w:rsidRDefault="00580E6A" w:rsidP="00971E44">
            <w:pPr>
              <w:pStyle w:val="zGlossarytext"/>
            </w:pPr>
          </w:p>
        </w:tc>
      </w:tr>
    </w:tbl>
    <w:p w14:paraId="47837067" w14:textId="77777777" w:rsidR="00BF3A92" w:rsidRPr="00BD36A9" w:rsidRDefault="00BF3A92" w:rsidP="00971E44">
      <w:pPr>
        <w:pStyle w:val="BodyText"/>
      </w:pPr>
    </w:p>
    <w:p w14:paraId="187BEC39" w14:textId="77777777" w:rsidR="00DF704C" w:rsidRPr="00BD36A9" w:rsidRDefault="00DF704C" w:rsidP="00971E44">
      <w:pPr>
        <w:pStyle w:val="zInstructions"/>
        <w:rPr>
          <w:szCs w:val="22"/>
        </w:rPr>
      </w:pPr>
      <w:r w:rsidRPr="00BD36A9">
        <w:t xml:space="preserve">You can add and adjust Glossary items using the </w:t>
      </w:r>
      <w:r w:rsidRPr="00BD36A9">
        <w:rPr>
          <w:b/>
          <w:szCs w:val="20"/>
        </w:rPr>
        <w:t xml:space="preserve">Glossary </w:t>
      </w:r>
      <w:r w:rsidR="00B16ABA" w:rsidRPr="00BD36A9">
        <w:t>tool</w:t>
      </w:r>
      <w:r w:rsidRPr="00BD36A9">
        <w:t xml:space="preserve"> on the</w:t>
      </w:r>
      <w:r w:rsidR="007E07B3">
        <w:rPr>
          <w:b/>
          <w:szCs w:val="20"/>
        </w:rPr>
        <w:t xml:space="preserve"> CLIENT REPORT</w:t>
      </w:r>
      <w:r w:rsidR="0094402A" w:rsidRPr="00BD36A9">
        <w:rPr>
          <w:b/>
          <w:szCs w:val="20"/>
        </w:rPr>
        <w:t xml:space="preserve"> </w:t>
      </w:r>
      <w:r w:rsidR="0094402A" w:rsidRPr="00BD36A9">
        <w:t>tab</w:t>
      </w:r>
      <w:r w:rsidRPr="00BD36A9">
        <w:t xml:space="preserve">. Add Glossary items while you are writing your report simply by highlighting them and selecting </w:t>
      </w:r>
      <w:r w:rsidR="00B16ABA" w:rsidRPr="00BD36A9">
        <w:rPr>
          <w:b/>
          <w:szCs w:val="20"/>
        </w:rPr>
        <w:t>Add Glossary I</w:t>
      </w:r>
      <w:r w:rsidRPr="00BD36A9">
        <w:rPr>
          <w:b/>
          <w:szCs w:val="20"/>
        </w:rPr>
        <w:t xml:space="preserve">tem </w:t>
      </w:r>
      <w:r w:rsidR="00377BC1" w:rsidRPr="00BD36A9">
        <w:t xml:space="preserve">on the </w:t>
      </w:r>
      <w:r w:rsidR="007E07B3">
        <w:rPr>
          <w:b/>
          <w:szCs w:val="20"/>
        </w:rPr>
        <w:t>CLIENT REPORT</w:t>
      </w:r>
      <w:r w:rsidR="0094402A" w:rsidRPr="00BD36A9">
        <w:rPr>
          <w:b/>
          <w:szCs w:val="20"/>
        </w:rPr>
        <w:t xml:space="preserve"> </w:t>
      </w:r>
      <w:r w:rsidR="0094402A" w:rsidRPr="00BD36A9">
        <w:t>tab</w:t>
      </w:r>
      <w:r w:rsidRPr="00BD36A9">
        <w:rPr>
          <w:szCs w:val="22"/>
        </w:rPr>
        <w:t>.</w:t>
      </w:r>
    </w:p>
    <w:p w14:paraId="65220126" w14:textId="77777777" w:rsidR="00DF704C" w:rsidRPr="00BD36A9" w:rsidRDefault="00DF704C" w:rsidP="00971E44">
      <w:pPr>
        <w:pStyle w:val="zInstructions"/>
      </w:pPr>
      <w:r w:rsidRPr="00BD36A9">
        <w:t xml:space="preserve">Remove the Glossary section if it is not required. Select the </w:t>
      </w:r>
      <w:r w:rsidR="00C845A5" w:rsidRPr="00BD36A9">
        <w:rPr>
          <w:b/>
          <w:szCs w:val="20"/>
        </w:rPr>
        <w:t>Remove S</w:t>
      </w:r>
      <w:r w:rsidRPr="00BD36A9">
        <w:rPr>
          <w:b/>
          <w:szCs w:val="20"/>
        </w:rPr>
        <w:t>ections</w:t>
      </w:r>
      <w:r w:rsidR="00C845A5" w:rsidRPr="00BD36A9">
        <w:rPr>
          <w:b/>
          <w:szCs w:val="20"/>
        </w:rPr>
        <w:t xml:space="preserve"> and T</w:t>
      </w:r>
      <w:r w:rsidRPr="00BD36A9">
        <w:rPr>
          <w:b/>
          <w:szCs w:val="20"/>
        </w:rPr>
        <w:t xml:space="preserve">ables </w:t>
      </w:r>
      <w:r w:rsidR="00B16ABA" w:rsidRPr="00BD36A9">
        <w:t>tool and check</w:t>
      </w:r>
      <w:r w:rsidRPr="00BD36A9">
        <w:t xml:space="preserve"> </w:t>
      </w:r>
      <w:r w:rsidRPr="00BD36A9">
        <w:rPr>
          <w:b/>
          <w:szCs w:val="20"/>
        </w:rPr>
        <w:t>Remove the Glossary</w:t>
      </w:r>
      <w:r w:rsidRPr="00BD36A9">
        <w:t>.</w:t>
      </w:r>
    </w:p>
    <w:p w14:paraId="649302B8" w14:textId="77777777" w:rsidR="00DF704C" w:rsidRPr="00BD36A9" w:rsidRDefault="00DF704C" w:rsidP="00971E44">
      <w:pPr>
        <w:pStyle w:val="BodyText"/>
      </w:pPr>
    </w:p>
    <w:p w14:paraId="76DC269B" w14:textId="77777777" w:rsidR="00B859A1" w:rsidRPr="00BD36A9" w:rsidRDefault="00B859A1" w:rsidP="000B7138">
      <w:pPr>
        <w:pStyle w:val="Heading5"/>
      </w:pPr>
      <w:bookmarkStart w:id="39" w:name="_Toc273625356"/>
      <w:bookmarkStart w:id="40" w:name="_Toc214279554"/>
      <w:r w:rsidRPr="00BD36A9">
        <w:t>&lt;&lt;Heading for supplementary glossary&gt;&gt;</w:t>
      </w:r>
      <w:bookmarkEnd w:id="39"/>
      <w:bookmarkEnd w:id="40"/>
    </w:p>
    <w:tbl>
      <w:tblPr>
        <w:tblW w:w="9648" w:type="dxa"/>
        <w:tblLayout w:type="fixed"/>
        <w:tblCellMar>
          <w:top w:w="57" w:type="dxa"/>
          <w:bottom w:w="57" w:type="dxa"/>
        </w:tblCellMar>
        <w:tblLook w:val="01E0" w:firstRow="1" w:lastRow="1" w:firstColumn="1" w:lastColumn="1" w:noHBand="0" w:noVBand="0"/>
      </w:tblPr>
      <w:tblGrid>
        <w:gridCol w:w="2268"/>
        <w:gridCol w:w="7380"/>
      </w:tblGrid>
      <w:tr w:rsidR="00B859A1" w:rsidRPr="00BD36A9" w14:paraId="39A644C3" w14:textId="77777777" w:rsidTr="00460A1D">
        <w:trPr>
          <w:cantSplit/>
        </w:trPr>
        <w:tc>
          <w:tcPr>
            <w:tcW w:w="2268" w:type="dxa"/>
          </w:tcPr>
          <w:p w14:paraId="76C1F95F" w14:textId="77777777" w:rsidR="00B859A1" w:rsidRPr="00BD36A9" w:rsidRDefault="00B859A1" w:rsidP="00971E44">
            <w:pPr>
              <w:pStyle w:val="zGlossaryitem"/>
            </w:pPr>
          </w:p>
        </w:tc>
        <w:tc>
          <w:tcPr>
            <w:tcW w:w="7380" w:type="dxa"/>
          </w:tcPr>
          <w:p w14:paraId="0A88B577" w14:textId="77777777" w:rsidR="00B859A1" w:rsidRPr="00BD36A9" w:rsidRDefault="00B859A1" w:rsidP="00971E44">
            <w:pPr>
              <w:pStyle w:val="zGlossarytext"/>
            </w:pPr>
          </w:p>
        </w:tc>
      </w:tr>
    </w:tbl>
    <w:p w14:paraId="3AA8BEF6" w14:textId="77777777" w:rsidR="00DF704C" w:rsidRPr="00BD36A9" w:rsidRDefault="00DF704C" w:rsidP="00971E44">
      <w:pPr>
        <w:pStyle w:val="BodyText"/>
      </w:pPr>
    </w:p>
    <w:p w14:paraId="76B2C033" w14:textId="77777777" w:rsidR="00DF704C" w:rsidRPr="00BD36A9" w:rsidRDefault="00DF704C" w:rsidP="00971E44">
      <w:pPr>
        <w:pStyle w:val="zInstructions"/>
      </w:pPr>
      <w:r w:rsidRPr="00BD36A9">
        <w:t>You can add your own Supplementary Glossary items if required.  Refer to the User Guide for instructions on sorting the Supplementary Glossary.</w:t>
      </w:r>
    </w:p>
    <w:p w14:paraId="428466C1" w14:textId="77777777" w:rsidR="00B859A1" w:rsidRPr="00BD36A9" w:rsidRDefault="00B859A1" w:rsidP="00971E44">
      <w:pPr>
        <w:pStyle w:val="zInstructions"/>
      </w:pPr>
      <w:r w:rsidRPr="00BD36A9">
        <w:t>Delete the Supplementary Glossary if it is not required.</w:t>
      </w:r>
      <w:r w:rsidR="00DF704C" w:rsidRPr="00BD36A9">
        <w:t xml:space="preserve"> Do this manually by highlighting and pressing </w:t>
      </w:r>
      <w:r w:rsidR="00DF704C" w:rsidRPr="00BD36A9">
        <w:rPr>
          <w:b/>
          <w:szCs w:val="20"/>
        </w:rPr>
        <w:t>Enter</w:t>
      </w:r>
      <w:r w:rsidR="00DF704C" w:rsidRPr="00BD36A9">
        <w:t xml:space="preserve">. Do </w:t>
      </w:r>
      <w:r w:rsidR="00DF704C" w:rsidRPr="00BD36A9">
        <w:rPr>
          <w:b/>
        </w:rPr>
        <w:t>not</w:t>
      </w:r>
      <w:r w:rsidR="00DF704C" w:rsidRPr="00BD36A9">
        <w:t xml:space="preserve"> use the </w:t>
      </w:r>
      <w:r w:rsidR="00C845A5" w:rsidRPr="00BD36A9">
        <w:rPr>
          <w:b/>
          <w:szCs w:val="20"/>
        </w:rPr>
        <w:t xml:space="preserve">Remove Sections and Tables </w:t>
      </w:r>
      <w:r w:rsidR="00DF704C" w:rsidRPr="00BD36A9">
        <w:t>tool, as this will delete the whole Glossary section</w:t>
      </w:r>
      <w:r w:rsidR="00B16ABA" w:rsidRPr="00BD36A9">
        <w:t>.</w:t>
      </w:r>
    </w:p>
    <w:p w14:paraId="6C66C843" w14:textId="77777777" w:rsidR="00AE5E27" w:rsidRPr="00BD36A9" w:rsidRDefault="00AE5E27" w:rsidP="00971E44">
      <w:pPr>
        <w:pStyle w:val="zInstructions"/>
      </w:pPr>
      <w:r w:rsidRPr="00BD36A9">
        <w:t>Once removed, sections cannot be reinstated, so it is recommended that you do not remove any sections until your report is close to completion.</w:t>
      </w:r>
    </w:p>
    <w:p w14:paraId="3E1D9D7D" w14:textId="77777777" w:rsidR="00DC6040" w:rsidRPr="00BD36A9" w:rsidRDefault="00DC6040" w:rsidP="00971E44">
      <w:pPr>
        <w:pStyle w:val="BodyText"/>
      </w:pPr>
    </w:p>
    <w:p w14:paraId="112F94A9" w14:textId="77777777" w:rsidR="00E65B84" w:rsidRPr="00BD36A9" w:rsidRDefault="00E65B84" w:rsidP="00971E44">
      <w:pPr>
        <w:pStyle w:val="BodyText"/>
      </w:pPr>
    </w:p>
    <w:p w14:paraId="6966DF79" w14:textId="77777777" w:rsidR="00580E6A" w:rsidRPr="00BD36A9" w:rsidRDefault="00580E6A" w:rsidP="00971E44">
      <w:pPr>
        <w:pStyle w:val="BodyText"/>
        <w:sectPr w:rsidR="00580E6A" w:rsidRPr="00BD36A9" w:rsidSect="00AF504E">
          <w:pgSz w:w="11906" w:h="16838" w:code="9"/>
          <w:pgMar w:top="1985" w:right="1418" w:bottom="1134" w:left="1418" w:header="425" w:footer="425" w:gutter="0"/>
          <w:cols w:space="708"/>
          <w:docGrid w:linePitch="360"/>
        </w:sectPr>
      </w:pPr>
    </w:p>
    <w:p w14:paraId="2A981B1F" w14:textId="77777777" w:rsidR="00CC675E" w:rsidRPr="00BD36A9" w:rsidRDefault="00CC675E" w:rsidP="00E65B84">
      <w:pPr>
        <w:pStyle w:val="Heading1"/>
      </w:pPr>
      <w:bookmarkStart w:id="41" w:name="Bibliography"/>
      <w:bookmarkStart w:id="42" w:name="_Toc273625357"/>
      <w:bookmarkStart w:id="43" w:name="_Toc214279555"/>
      <w:bookmarkEnd w:id="41"/>
      <w:r w:rsidRPr="00BD36A9">
        <w:lastRenderedPageBreak/>
        <w:t>References</w:t>
      </w:r>
      <w:bookmarkEnd w:id="42"/>
      <w:bookmarkEnd w:id="43"/>
    </w:p>
    <w:p w14:paraId="285538E6" w14:textId="77777777" w:rsidR="00EA3CBE" w:rsidRPr="00BD36A9" w:rsidRDefault="00EA3CBE" w:rsidP="00971E44">
      <w:pPr>
        <w:pStyle w:val="BodyText"/>
      </w:pPr>
    </w:p>
    <w:p w14:paraId="687491B7" w14:textId="77777777" w:rsidR="00AE5E27" w:rsidRPr="00BD36A9" w:rsidRDefault="00AE5E27" w:rsidP="00971E44">
      <w:pPr>
        <w:pStyle w:val="zInstructions"/>
      </w:pPr>
      <w:r w:rsidRPr="00BD36A9">
        <w:t>Insert references straight from your EndNote</w:t>
      </w:r>
      <w:r w:rsidR="001D2159" w:rsidRPr="00BD36A9">
        <w:t xml:space="preserve"> </w:t>
      </w:r>
      <w:proofErr w:type="gramStart"/>
      <w:r w:rsidR="001D2159" w:rsidRPr="00BD36A9">
        <w:t>library, or</w:t>
      </w:r>
      <w:proofErr w:type="gramEnd"/>
      <w:r w:rsidR="001D2159" w:rsidRPr="00BD36A9">
        <w:t xml:space="preserve"> add them manually.</w:t>
      </w:r>
    </w:p>
    <w:p w14:paraId="5B07023B" w14:textId="77777777" w:rsidR="001D2159" w:rsidRPr="00BD36A9" w:rsidRDefault="001D2159" w:rsidP="00971E44">
      <w:pPr>
        <w:pStyle w:val="zInstructions"/>
      </w:pPr>
      <w:r w:rsidRPr="00BD36A9">
        <w:t xml:space="preserve">If you add references manually, use the </w:t>
      </w:r>
      <w:r w:rsidRPr="00BD36A9">
        <w:rPr>
          <w:b/>
          <w:szCs w:val="20"/>
        </w:rPr>
        <w:t xml:space="preserve">References </w:t>
      </w:r>
      <w:r w:rsidRPr="00BD36A9">
        <w:t>tool on</w:t>
      </w:r>
      <w:r w:rsidR="00B16ABA" w:rsidRPr="00BD36A9">
        <w:t xml:space="preserve"> the</w:t>
      </w:r>
      <w:r w:rsidRPr="00BD36A9">
        <w:t xml:space="preserve"> </w:t>
      </w:r>
      <w:r w:rsidR="00C845A5" w:rsidRPr="00BD36A9">
        <w:rPr>
          <w:b/>
          <w:szCs w:val="20"/>
        </w:rPr>
        <w:t>Standard F</w:t>
      </w:r>
      <w:r w:rsidR="00377BC1" w:rsidRPr="00BD36A9">
        <w:rPr>
          <w:b/>
          <w:szCs w:val="20"/>
        </w:rPr>
        <w:t>ormats</w:t>
      </w:r>
      <w:r w:rsidRPr="00BD36A9">
        <w:rPr>
          <w:b/>
          <w:szCs w:val="20"/>
        </w:rPr>
        <w:t xml:space="preserve"> </w:t>
      </w:r>
      <w:r w:rsidR="00377BC1" w:rsidRPr="00BD36A9">
        <w:rPr>
          <w:szCs w:val="20"/>
        </w:rPr>
        <w:t>menu</w:t>
      </w:r>
      <w:r w:rsidRPr="00BD36A9">
        <w:t xml:space="preserve"> to qu</w:t>
      </w:r>
      <w:r w:rsidR="00B16ABA" w:rsidRPr="00BD36A9">
        <w:t xml:space="preserve">ickly format </w:t>
      </w:r>
      <w:r w:rsidR="00B16ABA" w:rsidRPr="00F94954">
        <w:t xml:space="preserve">to </w:t>
      </w:r>
      <w:r w:rsidR="00F94954" w:rsidRPr="00F94954">
        <w:t>NIWA</w:t>
      </w:r>
      <w:r w:rsidR="00B16ABA" w:rsidRPr="00F94954">
        <w:t xml:space="preserve"> S</w:t>
      </w:r>
      <w:r w:rsidRPr="00F94954">
        <w:t>tyle</w:t>
      </w:r>
      <w:r w:rsidR="00B16ABA" w:rsidRPr="00F94954">
        <w:t xml:space="preserve"> 2013</w:t>
      </w:r>
      <w:r w:rsidRPr="00F94954">
        <w:t>.</w:t>
      </w:r>
    </w:p>
    <w:p w14:paraId="36ED68BA" w14:textId="77777777" w:rsidR="00DC6040" w:rsidRPr="00BD36A9" w:rsidRDefault="00AE5E27" w:rsidP="00971E44">
      <w:pPr>
        <w:pStyle w:val="zInstructions"/>
      </w:pPr>
      <w:r w:rsidRPr="00BD36A9">
        <w:t>R</w:t>
      </w:r>
      <w:r w:rsidR="00DC6040" w:rsidRPr="00BD36A9">
        <w:t>emove the References section if it is not required.</w:t>
      </w:r>
      <w:r w:rsidRPr="00BD36A9">
        <w:t xml:space="preserve"> </w:t>
      </w:r>
      <w:r w:rsidR="00DC6040" w:rsidRPr="00BD36A9">
        <w:t xml:space="preserve">Select the </w:t>
      </w:r>
      <w:r w:rsidR="00DC6040" w:rsidRPr="00BD36A9">
        <w:rPr>
          <w:b/>
          <w:szCs w:val="20"/>
        </w:rPr>
        <w:t xml:space="preserve">Remove </w:t>
      </w:r>
      <w:r w:rsidRPr="00BD36A9">
        <w:rPr>
          <w:b/>
          <w:szCs w:val="20"/>
        </w:rPr>
        <w:t xml:space="preserve">Sections and Tables </w:t>
      </w:r>
      <w:r w:rsidR="00B16ABA" w:rsidRPr="00BD36A9">
        <w:t>tool</w:t>
      </w:r>
      <w:r w:rsidRPr="00BD36A9">
        <w:t xml:space="preserve"> and checking </w:t>
      </w:r>
      <w:r w:rsidRPr="00BD36A9">
        <w:rPr>
          <w:b/>
          <w:szCs w:val="20"/>
        </w:rPr>
        <w:t>Remove the References</w:t>
      </w:r>
      <w:r w:rsidR="00DC6040" w:rsidRPr="00BD36A9">
        <w:rPr>
          <w:szCs w:val="20"/>
        </w:rPr>
        <w:t>.</w:t>
      </w:r>
    </w:p>
    <w:p w14:paraId="4CD77280" w14:textId="77777777" w:rsidR="00E65B84" w:rsidRPr="00BD36A9" w:rsidRDefault="00E65B84" w:rsidP="00971E44">
      <w:pPr>
        <w:pStyle w:val="BodyText"/>
      </w:pPr>
    </w:p>
    <w:p w14:paraId="0050648E" w14:textId="77777777" w:rsidR="00E65B84" w:rsidRPr="00BD36A9" w:rsidRDefault="00E65B84" w:rsidP="00971E44">
      <w:pPr>
        <w:pStyle w:val="BodyText"/>
      </w:pPr>
    </w:p>
    <w:p w14:paraId="272E5D13" w14:textId="77777777" w:rsidR="00CC675E" w:rsidRPr="00BD36A9" w:rsidRDefault="00397FD2" w:rsidP="00E65B84">
      <w:pPr>
        <w:pStyle w:val="Heading7"/>
      </w:pPr>
      <w:bookmarkStart w:id="44" w:name="_Toc273625358"/>
      <w:bookmarkStart w:id="45" w:name="_Toc214279556"/>
      <w:r w:rsidRPr="00BD36A9">
        <w:lastRenderedPageBreak/>
        <w:t>&lt;Type the Appendix heading&gt;</w:t>
      </w:r>
      <w:bookmarkEnd w:id="44"/>
      <w:bookmarkEnd w:id="45"/>
    </w:p>
    <w:p w14:paraId="38B5724D" w14:textId="77777777" w:rsidR="00397FD2" w:rsidRDefault="00397FD2" w:rsidP="00971E44">
      <w:pPr>
        <w:pStyle w:val="BodyText"/>
      </w:pPr>
      <w:r w:rsidRPr="00BD36A9">
        <w:t>&lt;&lt;Start the appendix here&gt;&gt;</w:t>
      </w:r>
    </w:p>
    <w:p w14:paraId="23EED861" w14:textId="77777777" w:rsidR="008C227F" w:rsidRDefault="008C227F" w:rsidP="00971E44">
      <w:pPr>
        <w:pStyle w:val="BodyText"/>
      </w:pPr>
      <w:r>
        <w:t>Hello</w:t>
      </w:r>
    </w:p>
    <w:p w14:paraId="1CEFC400" w14:textId="77777777" w:rsidR="008C227F" w:rsidRPr="00BD36A9" w:rsidRDefault="008C227F" w:rsidP="008C227F">
      <w:pPr>
        <w:pStyle w:val="AppendixHeading3"/>
      </w:pPr>
      <w:r>
        <w:t>Hello</w:t>
      </w:r>
    </w:p>
    <w:p w14:paraId="353F07C5" w14:textId="77777777" w:rsidR="009D54A4" w:rsidRPr="00BD36A9" w:rsidRDefault="00AE5E27" w:rsidP="00971E44">
      <w:pPr>
        <w:pStyle w:val="zInstructions"/>
        <w:rPr>
          <w:szCs w:val="22"/>
        </w:rPr>
      </w:pPr>
      <w:r w:rsidRPr="00BD36A9">
        <w:t>Add further appendices</w:t>
      </w:r>
      <w:r w:rsidR="00493AF6" w:rsidRPr="00BD36A9">
        <w:t xml:space="preserve"> </w:t>
      </w:r>
      <w:r w:rsidRPr="00BD36A9">
        <w:t xml:space="preserve">by placing the cursor where you want the appendix and then selecting </w:t>
      </w:r>
      <w:r w:rsidR="00377BC1" w:rsidRPr="00BD36A9">
        <w:rPr>
          <w:b/>
          <w:szCs w:val="20"/>
        </w:rPr>
        <w:t>Appendix A</w:t>
      </w:r>
      <w:r w:rsidRPr="00BD36A9">
        <w:rPr>
          <w:b/>
          <w:szCs w:val="20"/>
        </w:rPr>
        <w:t xml:space="preserve"> </w:t>
      </w:r>
      <w:r w:rsidRPr="00BD36A9">
        <w:rPr>
          <w:szCs w:val="22"/>
        </w:rPr>
        <w:t xml:space="preserve">from the </w:t>
      </w:r>
      <w:r w:rsidRPr="00BD36A9">
        <w:rPr>
          <w:b/>
          <w:szCs w:val="20"/>
        </w:rPr>
        <w:t>Appendices</w:t>
      </w:r>
      <w:r w:rsidRPr="00BD36A9">
        <w:rPr>
          <w:szCs w:val="22"/>
        </w:rPr>
        <w:t xml:space="preserve"> </w:t>
      </w:r>
      <w:r w:rsidR="00377BC1" w:rsidRPr="00BD36A9">
        <w:rPr>
          <w:szCs w:val="22"/>
        </w:rPr>
        <w:t>menu</w:t>
      </w:r>
      <w:r w:rsidRPr="00BD36A9">
        <w:rPr>
          <w:szCs w:val="22"/>
        </w:rPr>
        <w:t>.</w:t>
      </w:r>
    </w:p>
    <w:p w14:paraId="4E19ED41" w14:textId="77777777" w:rsidR="00377BC1" w:rsidRPr="00BD36A9" w:rsidRDefault="006865F0" w:rsidP="00971E44">
      <w:pPr>
        <w:pStyle w:val="zInstructions"/>
        <w:rPr>
          <w:szCs w:val="22"/>
        </w:rPr>
      </w:pPr>
      <w:r>
        <w:rPr>
          <w:noProof/>
          <w:lang w:eastAsia="en-NZ"/>
        </w:rPr>
        <w:drawing>
          <wp:inline distT="0" distB="0" distL="0" distR="0" wp14:anchorId="47EBF245" wp14:editId="41BA2B04">
            <wp:extent cx="2342857" cy="1790476"/>
            <wp:effectExtent l="0" t="0" r="63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342857" cy="1790476"/>
                    </a:xfrm>
                    <a:prstGeom prst="rect">
                      <a:avLst/>
                    </a:prstGeom>
                  </pic:spPr>
                </pic:pic>
              </a:graphicData>
            </a:graphic>
          </wp:inline>
        </w:drawing>
      </w:r>
    </w:p>
    <w:p w14:paraId="53AFA48A" w14:textId="77777777" w:rsidR="00377BC1" w:rsidRPr="00BD36A9" w:rsidRDefault="00377BC1" w:rsidP="00971E44">
      <w:pPr>
        <w:pStyle w:val="zInstructions"/>
      </w:pPr>
    </w:p>
    <w:p>
      <w:pPr>
        <w:pStyle w:val="zExecSummaryheading"/>
      </w:pPr>
      <w:r>
        <w:t>Executive Summary</w:t>
      </w:r>
    </w:p>
    <w:p>
      <w:pPr>
        <w:pStyle w:val="BodyText"/>
      </w:pPr>
      <w:r>
        <w:t>The QMRA Batch Processing Web Application is a professional tool for quantitative microbial risk assessment (QMRA) of waterborne pathogens. It evaluates public health risks from pathogen exposure through shellfish consumption, recreational water contact, and other routes using validated dose-response models and Monte Carlo simulation.</w:t>
      </w:r>
    </w:p>
    <w:p>
      <w:pPr>
        <w:pStyle w:val="BodyText"/>
      </w:pPr>
      <w:r>
        <w:t>This application implements Production Mode as the default configuration, restricting pathogen selection to norovirus only with the validated Beta-Binomial dose-response model (α=0.04, β=0.055 from Teunis et al. 2008). This ensures all risk assessments meet scientific standards and align with project deliverables.</w:t>
      </w:r>
    </w:p>
    <w:p>
      <w:pPr>
        <w:pStyle w:val="BodyText"/>
      </w:pPr>
      <w:r>
        <w:rPr>
          <w:b/>
        </w:rPr>
        <w:t>Key capabilities include:</w:t>
      </w:r>
    </w:p>
    <w:p>
      <w:pPr>
        <w:ind w:left="720"/>
      </w:pPr>
      <w:r>
        <w:t>Five specialized assessment workflows for different risk scenarios</w:t>
      </w:r>
    </w:p>
    <w:p>
      <w:pPr>
        <w:ind w:left="720"/>
      </w:pPr>
      <w:r>
        <w:t>Validated Beta-Binomial dose-response model (exact formulation, not Beta-Poisson approximation)</w:t>
      </w:r>
    </w:p>
    <w:p>
      <w:pPr>
        <w:ind w:left="720"/>
      </w:pPr>
      <w:r>
        <w:t>Monte Carlo simulation with 10,000 iterations for full uncertainty quantification</w:t>
      </w:r>
    </w:p>
    <w:p>
      <w:pPr>
        <w:ind w:left="720"/>
      </w:pPr>
      <w:r>
        <w:t>WHO guideline compliance checking (10⁻⁴ annual infection risk target)</w:t>
      </w:r>
    </w:p>
    <w:p>
      <w:pPr>
        <w:ind w:left="720"/>
      </w:pPr>
      <w:r>
        <w:t>Interactive visualizations and comprehensive statistical summaries</w:t>
      </w:r>
    </w:p>
    <w:p>
      <w:pPr>
        <w:ind w:left="720"/>
      </w:pPr>
      <w:r>
        <w:t>Professional PDF reports and CSV data exports for regulatory submissions</w:t>
      </w:r>
    </w:p>
    <w:p>
      <w:r>
        <w:br w:type="page"/>
      </w:r>
    </w:p>
    <w:p>
      <w:pPr>
        <w:pStyle w:val="Heading1"/>
      </w:pPr>
      <w:r>
        <w:t>1. Introduction to QMRA</w:t>
      </w:r>
    </w:p>
    <w:p>
      <w:pPr>
        <w:pStyle w:val="BodyText"/>
      </w:pPr>
      <w:r>
        <w:t>Quantitative Microbial Risk Assessment (QMRA) is a scientific framework for estimating the probability of infection or illness from exposure to pathogenic microorganisms in water, food, or environmental media. Unlike traditional water quality monitoring that relies solely on indicator organisms (e.g., E. coli), QMRA directly estimates health risks by modeling the entire exposure pathway from source to receptor.</w:t>
      </w:r>
    </w:p>
    <w:p>
      <w:pPr>
        <w:pStyle w:val="Heading2"/>
      </w:pPr>
      <w:r>
        <w:t>1.1 The QMRA Framework</w:t>
      </w:r>
    </w:p>
    <w:p>
      <w:pPr>
        <w:pStyle w:val="BodyText"/>
      </w:pPr>
      <w:r>
        <w:t>The QMRA process integrates four key components:</w:t>
      </w:r>
    </w:p>
    <w:p>
      <w:pPr>
        <w:pStyle w:val="BodyText"/>
      </w:pPr>
      <w:r>
        <w:rPr>
          <w:b/>
        </w:rPr>
        <w:t xml:space="preserve">Hazard Identification: </w:t>
      </w:r>
      <w:r>
        <w:t>Identifying pathogenic microorganisms of concern (e.g., norovirus, Cryptosporidium, Campylobacter)</w:t>
      </w:r>
    </w:p>
    <w:p>
      <w:pPr>
        <w:pStyle w:val="BodyText"/>
      </w:pPr>
      <w:r>
        <w:rPr>
          <w:b/>
        </w:rPr>
        <w:t xml:space="preserve">Exposure Assessment: </w:t>
      </w:r>
      <w:r>
        <w:t>Quantifying pathogen concentrations in source water and calculating human exposure doses</w:t>
      </w:r>
    </w:p>
    <w:p>
      <w:pPr>
        <w:pStyle w:val="BodyText"/>
      </w:pPr>
      <w:r>
        <w:rPr>
          <w:b/>
        </w:rPr>
        <w:t xml:space="preserve">Dose-Response Modeling: </w:t>
      </w:r>
      <w:r>
        <w:t>Relating pathogen dose to probability of infection using validated mathematical models</w:t>
      </w:r>
    </w:p>
    <w:p>
      <w:pPr>
        <w:pStyle w:val="BodyText"/>
      </w:pPr>
      <w:r>
        <w:rPr>
          <w:b/>
        </w:rPr>
        <w:t xml:space="preserve">Risk Characterization: </w:t>
      </w:r>
      <w:r>
        <w:t>Calculating annual infection/illness probabilities and comparing to health-based guidelines</w:t>
      </w:r>
    </w:p>
    <w:p>
      <w:pPr>
        <w:pStyle w:val="Heading2"/>
      </w:pPr>
      <w:r>
        <w:t>1.2 Application Purpose and Scope</w:t>
      </w:r>
    </w:p>
    <w:p>
      <w:pPr>
        <w:pStyle w:val="BodyText"/>
      </w:pPr>
      <w:r>
        <w:t>This web-based application enables water quality professionals to conduct comprehensive QMRA studies without requiring specialized programming skills or advanced statistical software. Primary use cases include:</w:t>
      </w:r>
    </w:p>
    <w:p>
      <w:pPr>
        <w:ind w:left="720"/>
      </w:pPr>
      <w:r>
        <w:t>Evaluating health risks from wastewater discharge to shellfish harvesting areas</w:t>
      </w:r>
    </w:p>
    <w:p>
      <w:pPr>
        <w:ind w:left="720"/>
      </w:pPr>
      <w:r>
        <w:t>Assessing recreational water quality at swimming beaches and coastal locations</w:t>
      </w:r>
    </w:p>
    <w:p>
      <w:pPr>
        <w:ind w:left="720"/>
      </w:pPr>
      <w:r>
        <w:t>Comparing treatment technology effectiveness for pathogen reduction</w:t>
      </w:r>
    </w:p>
    <w:p>
      <w:pPr>
        <w:ind w:left="720"/>
      </w:pPr>
      <w:r>
        <w:t>Analyzing temporal risk trends from long-term monitoring programs</w:t>
      </w:r>
    </w:p>
    <w:p>
      <w:pPr>
        <w:ind w:left="720"/>
      </w:pPr>
      <w:r>
        <w:t>Supporting regulatory compliance and water safety plan development</w:t>
      </w:r>
    </w:p>
    <w:p>
      <w:pPr>
        <w:ind w:left="720"/>
      </w:pPr>
      <w:r>
        <w:t>Shellfish harvesting area classification (approved, conditionally approved, restricted)</w:t>
      </w:r>
    </w:p>
    <w:p>
      <w:r>
        <w:br w:type="page"/>
      </w:r>
    </w:p>
    <w:p>
      <w:pPr>
        <w:pStyle w:val="Heading1"/>
      </w:pPr>
      <w:r>
        <w:t>2. Getting Started</w:t>
      </w:r>
    </w:p>
    <w:p>
      <w:pPr>
        <w:pStyle w:val="Heading2"/>
      </w:pPr>
      <w:r>
        <w:t>2.1 Launching the Application</w:t>
      </w:r>
    </w:p>
    <w:p>
      <w:pPr>
        <w:pStyle w:val="BodyText"/>
      </w:pPr>
      <w:r>
        <w:t>The QMRA application runs as a local web server using Streamlit. To launch the application:</w:t>
      </w:r>
    </w:p>
    <w:p>
      <w:pPr>
        <w:pStyle w:val="BodyText"/>
      </w:pPr>
      <w:r>
        <w:rPr>
          <w:b/>
        </w:rPr>
        <w:t>Method 1: Using the Batch File (Windows)</w:t>
      </w:r>
    </w:p>
    <w:p>
      <w:pPr>
        <w:ind w:left="720"/>
      </w:pPr>
      <w:r>
        <w:t>1. Navigate to: Batch_Processing_App/app/</w:t>
      </w:r>
    </w:p>
    <w:p>
      <w:pPr>
        <w:ind w:left="720"/>
      </w:pPr>
      <w:r>
        <w:t>2. Double-click: launch_web_gui.bat</w:t>
      </w:r>
    </w:p>
    <w:p>
      <w:pPr>
        <w:ind w:left="720"/>
      </w:pPr>
      <w:r>
        <w:t>3. Your default web browser will automatically open to http://localhost:8501</w:t>
      </w:r>
    </w:p>
    <w:p>
      <w:pPr>
        <w:pStyle w:val="BodyText"/>
      </w:pPr>
      <w:r>
        <w:rPr>
          <w:b/>
        </w:rPr>
        <w:t>Method 2: Using Command Line</w:t>
      </w:r>
    </w:p>
    <w:p>
      <w:pPr>
        <w:pStyle w:val="BodyText"/>
      </w:pPr>
      <w:r>
        <w:t>Open a terminal and run:</w:t>
      </w:r>
    </w:p>
    <w:p>
      <w:pPr>
        <w:ind w:left="1080"/>
      </w:pPr>
      <w:r>
        <w:rPr>
          <w:rFonts w:ascii="Consolas" w:hAnsi="Consolas"/>
          <w:sz w:val="20"/>
        </w:rPr>
        <w:t>cd Batch_Processing_App/app</w:t>
      </w:r>
    </w:p>
    <w:p>
      <w:pPr>
        <w:ind w:left="1080"/>
      </w:pPr>
      <w:r>
        <w:rPr>
          <w:rFonts w:ascii="Consolas" w:hAnsi="Consolas"/>
          <w:sz w:val="20"/>
        </w:rPr>
        <w:t>streamlit run web_app.py</w:t>
      </w:r>
    </w:p>
    <w:p>
      <w:pPr>
        <w:pStyle w:val="Heading2"/>
      </w:pPr>
      <w:r>
        <w:t>2.2 Production Mode vs Research Mode</w:t>
      </w:r>
    </w:p>
    <w:p>
      <w:pPr>
        <w:pStyle w:val="BodyText"/>
      </w:pPr>
      <w:r>
        <w:rPr>
          <w:b/>
          <w:color w:val="006400"/>
        </w:rPr>
        <w:t>CRITICAL: Production Mode (Default Setting)</w:t>
      </w:r>
    </w:p>
    <w:p>
      <w:pPr>
        <w:pStyle w:val="BodyText"/>
      </w:pPr>
      <w:r>
        <w:t>Production Mode is enabled by default and restricts pathogen selection to norovirus only. This ensures all risk assessments use the validated Beta-Binomial dose-response model and produce scientifically defensible results for regulatory submissions.</w:t>
      </w:r>
    </w:p>
    <w:p>
      <w:pPr>
        <w:pStyle w:val="BodyText"/>
      </w:pPr>
      <w:r>
        <w:t>Production Mode provides:</w:t>
      </w:r>
    </w:p>
    <w:p>
      <w:pPr>
        <w:ind w:left="1080"/>
      </w:pPr>
      <w:r>
        <w:t>Norovirus-only pathogen selection (highly infectious waterborne virus)</w:t>
      </w:r>
    </w:p>
    <w:p>
      <w:pPr>
        <w:ind w:left="1080"/>
      </w:pPr>
      <w:r>
        <w:t>Validated Beta-Binomial dose-response model (α=0.04, β=0.055)</w:t>
      </w:r>
    </w:p>
    <w:p>
      <w:pPr>
        <w:ind w:left="1080"/>
      </w:pPr>
      <w:r>
        <w:t>Complete verification against reference Excel calculations (David Wood, NIWA)</w:t>
      </w:r>
    </w:p>
    <w:p>
      <w:pPr>
        <w:ind w:left="1080"/>
      </w:pPr>
      <w:r>
        <w:t>Alignment with project contract deliverables and scope</w:t>
      </w:r>
    </w:p>
    <w:p>
      <w:pPr>
        <w:ind w:left="1080"/>
      </w:pPr>
      <w:r>
        <w:t>Scientifically defensible results for regulatory compliance</w:t>
      </w:r>
    </w:p>
    <w:p>
      <w:r>
        <w:br w:type="page"/>
      </w:r>
    </w:p>
    <w:p>
      <w:pPr>
        <w:pStyle w:val="Heading1"/>
      </w:pPr>
      <w:r>
        <w:t>3. Dose-Response Model: Beta-Binomial (Norovirus)</w:t>
      </w:r>
    </w:p>
    <w:p>
      <w:pPr>
        <w:pStyle w:val="BodyText"/>
      </w:pPr>
      <w:r>
        <w:rPr>
          <w:b/>
          <w:color w:val="C80000"/>
          <w:sz w:val="24"/>
        </w:rPr>
        <w:t>THE CRITICAL DISTINCTION FOR NOROVIRUS</w:t>
      </w:r>
    </w:p>
    <w:p>
      <w:pPr>
        <w:pStyle w:val="BodyText"/>
      </w:pPr>
      <w:r>
        <w:t>This application uses the EXACT Beta-Binomial dose-response model for norovirus, which is the mathematically correct formulation. This is NOT the same as the Beta-Poisson approximation.</w:t>
      </w:r>
    </w:p>
    <w:p>
      <w:pPr>
        <w:pStyle w:val="Heading2"/>
      </w:pPr>
      <w:r>
        <w:t>3.1 Beta-Binomial Formula (CORRECT)</w:t>
      </w:r>
    </w:p>
    <w:p>
      <w:pPr>
        <w:pStyle w:val="BodyText"/>
      </w:pPr>
      <w:r>
        <w:t>The exact mathematical formula implemented in this application:</w:t>
      </w:r>
    </w:p>
    <w:p>
      <w:pPr>
        <w:ind w:left="1080"/>
      </w:pPr>
      <w:r>
        <w:rPr>
          <w:rFonts w:ascii="Consolas" w:hAnsi="Consolas"/>
          <w:color w:val="006400"/>
          <w:sz w:val="20"/>
        </w:rPr>
        <w:t>P(infection) = 1 - exp[ln Γ(β+dose) + ln Γ(α+β) - ln Γ(α+β+dose) - ln Γ(β)]</w:t>
      </w:r>
    </w:p>
    <w:p>
      <w:pPr>
        <w:pStyle w:val="BodyText"/>
      </w:pPr>
      <w:r>
        <w:rPr>
          <w:b/>
        </w:rPr>
        <w:t>Parameters (Teunis et al. 2008):</w:t>
      </w:r>
    </w:p>
    <w:p>
      <w:pPr>
        <w:ind w:left="1080"/>
      </w:pPr>
      <w:r>
        <w:t>α (alpha) = 0.04</w:t>
      </w:r>
    </w:p>
    <w:p>
      <w:pPr>
        <w:ind w:left="1080"/>
      </w:pPr>
      <w:r>
        <w:t>β (beta) = 0.055</w:t>
      </w:r>
    </w:p>
    <w:p>
      <w:pPr>
        <w:ind w:left="1080"/>
      </w:pPr>
      <w:r>
        <w:t>Source: Teunis et al. (2008) "Norwalk virus: How infectious is it?" J. Med. Virol. 80:1468-1476</w:t>
      </w:r>
    </w:p>
    <w:p>
      <w:pPr>
        <w:pStyle w:val="Heading2"/>
      </w:pPr>
      <w:r>
        <w:t>3.2 Why Beta-Poisson is INVALID for Norovirus</w:t>
      </w:r>
    </w:p>
    <w:p>
      <w:pPr>
        <w:pStyle w:val="BodyText"/>
      </w:pPr>
      <w:r>
        <w:rPr>
          <w:b/>
          <w:color w:val="FF0000"/>
        </w:rPr>
        <w:t xml:space="preserve">CRITICAL WARNING: </w:t>
      </w:r>
      <w:r>
        <w:t>The Beta-Poisson approximation is mathematically INVALID for norovirus and produces incorrect risk estimates.</w:t>
      </w:r>
    </w:p>
    <w:p>
      <w:pPr>
        <w:pStyle w:val="BodyText"/>
      </w:pPr>
      <w:r>
        <w:t>Validity requirement: β &gt;&gt; 1 (beta must be much greater than 1)</w:t>
      </w:r>
    </w:p>
    <w:p>
      <w:pPr>
        <w:pStyle w:val="BodyText"/>
      </w:pPr>
      <w:r>
        <w:t>For norovirus: β = 0.055 &lt;&lt; 1 (violates validity requirement)</w:t>
      </w:r>
    </w:p>
    <w:p>
      <w:pPr>
        <w:pStyle w:val="BodyText"/>
      </w:pPr>
      <w:r>
        <w:rPr>
          <w:b/>
        </w:rPr>
        <w:t>Consequences of using Beta-Poisson (incorrect):</w:t>
      </w:r>
    </w:p>
    <w:p>
      <w:pPr>
        <w:ind w:left="1080"/>
      </w:pPr>
      <w:r>
        <w:t>Underestimates risk by 2-4× at low doses (1-100 virions)</w:t>
      </w:r>
    </w:p>
    <w:p>
      <w:pPr>
        <w:ind w:left="1080"/>
      </w:pPr>
      <w:r>
        <w:t>Produces scientifically indefensible results</w:t>
      </w:r>
    </w:p>
    <w:p>
      <w:pPr>
        <w:ind w:left="1080"/>
      </w:pPr>
      <w:r>
        <w:t>Does not match validated reference calculations</w:t>
      </w:r>
    </w:p>
    <w:p>
      <w:pPr>
        <w:ind w:left="1080"/>
      </w:pPr>
      <w:r>
        <w:t>Not acceptable for regulatory submissions</w:t>
      </w:r>
    </w:p>
    <w:p>
      <w:pPr>
        <w:pStyle w:val="Heading2"/>
      </w:pPr>
      <w:r>
        <w:t>3.3 Validation and Verification</w:t>
      </w:r>
    </w:p>
    <w:p>
      <w:pPr>
        <w:pStyle w:val="BodyText"/>
      </w:pPr>
      <w:r>
        <w:t>This application's Beta-Binomial implementation has been rigorously validated against reference Excel spreadsheets (David Wood, NIWA) and produces exact agreement for all test doses.</w:t>
      </w:r>
    </w:p>
    <w:p>
      <w:pPr>
        <w:pStyle w:val="BodyText"/>
      </w:pPr>
      <w:r>
        <w:rPr>
          <w:b/>
        </w:rPr>
        <w:t>Example comparison (1 virion dose):</w:t>
      </w:r>
    </w:p>
    <w:p>
      <w:pPr>
        <w:ind w:left="1080"/>
      </w:pPr>
      <w:r>
        <w:rPr>
          <w:b/>
          <w:color w:val="008000"/>
        </w:rPr>
        <w:t>Beta-Binomial (CORRECT): 42.1% infection probability</w:t>
      </w:r>
    </w:p>
    <w:p>
      <w:pPr>
        <w:ind w:left="1080"/>
      </w:pPr>
      <w:r>
        <w:rPr>
          <w:b/>
          <w:color w:val="FF0000"/>
        </w:rPr>
        <w:t>Beta-Poisson (WRONG): 11.1% infection probability</w:t>
      </w:r>
    </w:p>
    <w:p>
      <w:pPr>
        <w:ind w:left="1080"/>
      </w:pPr>
      <w:r>
        <w:rPr>
          <w:color w:val="FF0000"/>
        </w:rPr>
        <w:t>Underestimation factor: 3.8× (unacceptable error)</w:t>
      </w:r>
    </w:p>
    <w:p>
      <w:pPr>
        <w:pStyle w:val="BodyText"/>
      </w:pPr>
      <w:r>
        <w:rPr>
          <w:b/>
        </w:rPr>
        <w:t>References:</w:t>
      </w:r>
    </w:p>
    <w:p>
      <w:pPr>
        <w:ind w:left="1080"/>
      </w:pPr>
      <w:r>
        <w:t>McBride, G.B. (2017). Bell Island Wastewater Treatment QMRA. NIWA Client Report 2017350HN, Appendix B</w:t>
      </w:r>
    </w:p>
    <w:p>
      <w:pPr>
        <w:ind w:left="1080"/>
      </w:pPr>
      <w:r>
        <w:t>Teunis et al. (2008). Norwalk virus: How infectious is it? J. Med. Virol. 80(8):1468-1476</w:t>
      </w:r>
    </w:p>
    <w:p>
      <w:pPr>
        <w:ind w:left="1080"/>
      </w:pPr>
      <w:r>
        <w:t>Haas, C.N. (2002). Conditional dose-response relationships for microorganisms. Risk Analysis 22(3):455-463</w:t>
      </w:r>
    </w:p>
    <w:p>
      <w:r>
        <w:br w:type="page"/>
      </w:r>
    </w:p>
    <w:p>
      <w:pPr>
        <w:pStyle w:val="Heading1"/>
      </w:pPr>
      <w:r>
        <w:t>4. Assessment Workflows</w:t>
      </w:r>
    </w:p>
    <w:p>
      <w:pPr>
        <w:pStyle w:val="BodyText"/>
      </w:pPr>
      <w:r>
        <w:t>The application provides five specialized workflows, each designed for specific risk assessment scenarios.</w:t>
      </w:r>
    </w:p>
    <w:p>
      <w:pPr>
        <w:pStyle w:val="BodyText"/>
      </w:pPr>
      <w:r>
        <w:rPr>
          <w:b/>
        </w:rPr>
        <w:t xml:space="preserve">Batch Scenarios: </w:t>
      </w:r>
      <w:r>
        <w:t>Run multiple pre-configured scenarios simultaneously (15+ scenarios)</w:t>
      </w:r>
    </w:p>
    <w:p>
      <w:pPr>
        <w:pStyle w:val="BodyText"/>
      </w:pPr>
      <w:r>
        <w:rPr>
          <w:b/>
        </w:rPr>
        <w:t xml:space="preserve">Spatial Assessment: </w:t>
      </w:r>
      <w:r>
        <w:t>Evaluate risk across multiple sites with different dilution factors</w:t>
      </w:r>
    </w:p>
    <w:p>
      <w:pPr>
        <w:pStyle w:val="BodyText"/>
      </w:pPr>
      <w:r>
        <w:rPr>
          <w:b/>
        </w:rPr>
        <w:t xml:space="preserve">Temporal Assessment: </w:t>
      </w:r>
      <w:r>
        <w:t>Analyze risk trends over time from monitoring data</w:t>
      </w:r>
    </w:p>
    <w:p>
      <w:pPr>
        <w:pStyle w:val="BodyText"/>
      </w:pPr>
      <w:r>
        <w:rPr>
          <w:b/>
        </w:rPr>
        <w:t xml:space="preserve">Treatment Comparison: </w:t>
      </w:r>
      <w:r>
        <w:t>Compare multiple treatment technologies side-by-side</w:t>
      </w:r>
    </w:p>
    <w:p>
      <w:pPr>
        <w:pStyle w:val="BodyText"/>
      </w:pPr>
      <w:r>
        <w:rPr>
          <w:b/>
        </w:rPr>
        <w:t xml:space="preserve">Multi-Pathogen Assessment: </w:t>
      </w:r>
      <w:r>
        <w:t>Evaluate multiple pathogens (Production Mode: norovirus only)</w:t>
      </w:r>
    </w:p>
    <w:p>
      <w:pPr>
        <w:pStyle w:val="Heading2"/>
      </w:pPr>
      <w:r>
        <w:t>4.1 Spatial Assessment (Detailed Example)</w:t>
      </w:r>
    </w:p>
    <w:p>
      <w:pPr>
        <w:pStyle w:val="BodyText"/>
      </w:pPr>
      <w:r>
        <w:t>Step-by-step procedure:</w:t>
      </w:r>
    </w:p>
    <w:p>
      <w:pPr>
        <w:ind w:left="720"/>
      </w:pPr>
      <w:r>
        <w:t>1. Select "Spatial Assessment" from Assessment Mode dropdown in sidebar</w:t>
      </w:r>
    </w:p>
    <w:p>
      <w:pPr>
        <w:ind w:left="720"/>
      </w:pPr>
      <w:r>
        <w:t>2. Configure parameters: Pathogen (norovirus), Exposure Route (Shellfish Consumption or Primary Contact)</w:t>
      </w:r>
    </w:p>
    <w:p>
      <w:pPr>
        <w:ind w:left="720"/>
      </w:pPr>
      <w:r>
        <w:t>3. Upload dilution data CSV or check "Use example data" (6 sites with dilution factors 100-100,000)</w:t>
      </w:r>
    </w:p>
    <w:p>
      <w:pPr>
        <w:ind w:left="720"/>
      </w:pPr>
      <w:r>
        <w:t>4. Set pathogen concentration (e.g., 1×10⁶ organisms/L for raw wastewater)</w:t>
      </w:r>
    </w:p>
    <w:p>
      <w:pPr>
        <w:ind w:left="720"/>
      </w:pPr>
      <w:r>
        <w:t>5. Set treatment LRV (Log Reduction Value, typically 2-4 for secondary treatment)</w:t>
      </w:r>
    </w:p>
    <w:p>
      <w:pPr>
        <w:ind w:left="720"/>
      </w:pPr>
      <w:r>
        <w:t>6. Set exposure frequency (e.g., 12 events/year for monthly shellfish consumption)</w:t>
      </w:r>
    </w:p>
    <w:p>
      <w:pPr>
        <w:ind w:left="720"/>
      </w:pPr>
      <w:r>
        <w:t>7. Click "Run Spatial Assessment"</w:t>
      </w:r>
    </w:p>
    <w:p>
      <w:pPr>
        <w:ind w:left="720"/>
      </w:pPr>
      <w:r>
        <w:t>8. Review results: site-by-site risk table, WHO compliance status, risk gradient visualization</w:t>
      </w:r>
    </w:p>
    <w:p>
      <w:pPr>
        <w:ind w:left="720"/>
      </w:pPr>
      <w:r>
        <w:t>9. Download results as CSV and plots as PNG</w:t>
      </w:r>
    </w:p>
    <w:p>
      <w:r>
        <w:br w:type="page"/>
      </w:r>
    </w:p>
    <w:p>
      <w:pPr>
        <w:pStyle w:val="Heading1"/>
      </w:pPr>
      <w:r>
        <w:t>5. Understanding Results</w:t>
      </w:r>
    </w:p>
    <w:p>
      <w:pPr>
        <w:pStyle w:val="Heading2"/>
      </w:pPr>
      <w:r>
        <w:t>5.1 Risk Metrics</w:t>
      </w:r>
    </w:p>
    <w:p>
      <w:pPr>
        <w:pStyle w:val="BodyText"/>
      </w:pPr>
      <w:r>
        <w:rPr>
          <w:b/>
        </w:rPr>
        <w:t xml:space="preserve">Mean Dose (organisms per exposure): </w:t>
      </w:r>
      <w:r>
        <w:t>Average number of viable pathogen organisms ingested or inhaled during a single exposure event</w:t>
      </w:r>
    </w:p>
    <w:p>
      <w:pPr>
        <w:pStyle w:val="BodyText"/>
      </w:pPr>
      <w:r>
        <w:rPr>
          <w:b/>
        </w:rPr>
        <w:t xml:space="preserve">Infection Probability (per exposure): </w:t>
      </w:r>
      <w:r>
        <w:t>Probability of infection from a single exposure event, calculated using Beta-Binomial model</w:t>
      </w:r>
    </w:p>
    <w:p>
      <w:pPr>
        <w:pStyle w:val="BodyText"/>
      </w:pPr>
      <w:r>
        <w:rPr>
          <w:b/>
        </w:rPr>
        <w:t xml:space="preserve">Annual Infection Risk: </w:t>
      </w:r>
      <w:r>
        <w:t>Probability of at least one infection over a year: 1 - (1 - P_inf)^n, where n = exposure frequency</w:t>
      </w:r>
    </w:p>
    <w:p>
      <w:pPr>
        <w:pStyle w:val="BodyText"/>
      </w:pPr>
      <w:r>
        <w:rPr>
          <w:b/>
        </w:rPr>
        <w:t xml:space="preserve">Illness Probability: </w:t>
      </w:r>
      <w:r>
        <w:t>Probability of symptomatic illness: P_infection × P(ill|infected). For norovirus: P(ill|infected) = 0.60</w:t>
      </w:r>
    </w:p>
    <w:p>
      <w:pPr>
        <w:pStyle w:val="BodyText"/>
      </w:pPr>
      <w:r>
        <w:rPr>
          <w:b/>
        </w:rPr>
        <w:t xml:space="preserve">95% Confidence Interval: </w:t>
      </w:r>
      <w:r>
        <w:t>Uncertainty range from Monte Carlo simulation (10,000 iterations)</w:t>
      </w:r>
    </w:p>
    <w:p>
      <w:pPr>
        <w:pStyle w:val="Heading2"/>
      </w:pPr>
      <w:r>
        <w:t>5.2 WHO Guideline Compliance</w:t>
      </w:r>
    </w:p>
    <w:p>
      <w:pPr>
        <w:pStyle w:val="BodyText"/>
      </w:pPr>
      <w:r>
        <w:t>The World Health Organization (WHO) recommends a health-based target of 10⁻⁴ (0.0001 or 1 in 10,000) annual infection risk for drinking water and recreational water quality.</w:t>
      </w:r>
    </w:p>
    <w:p>
      <w:pPr>
        <w:pStyle w:val="BodyText"/>
      </w:pPr>
      <w:r>
        <w:rPr>
          <w:b/>
        </w:rPr>
        <w:t>Compliance evaluation:</w:t>
      </w:r>
    </w:p>
    <w:p>
      <w:pPr>
        <w:ind w:left="1080"/>
      </w:pPr>
      <w:r>
        <w:rPr>
          <w:b/>
          <w:color w:val="008000"/>
        </w:rPr>
        <w:t>PASS (Compliant): Annual infection risk &lt; 10⁻⁴</w:t>
      </w:r>
    </w:p>
    <w:p>
      <w:pPr>
        <w:ind w:left="1080"/>
      </w:pPr>
      <w:r>
        <w:rPr>
          <w:b/>
          <w:color w:val="FF0000"/>
        </w:rPr>
        <w:t>FAIL (Exceeds Guideline): Annual infection risk ≥ 10⁻⁴</w:t>
      </w:r>
    </w:p>
    <w:p>
      <w:r>
        <w:br w:type="page"/>
      </w:r>
    </w:p>
    <w:p>
      <w:pPr>
        <w:pStyle w:val="Heading1"/>
      </w:pPr>
      <w:r>
        <w:t>6. References</w:t>
      </w:r>
    </w:p>
    <w:p>
      <w:pPr>
        <w:pStyle w:val="BodyText"/>
        <w:ind w:hanging="360" w:left="720"/>
      </w:pPr>
      <w:r>
        <w:t>1. Teunis, P.F.M., Moe, C.L., Liu, P., Miller, S.E., Lindesmith, L., Baric, R.S., Le Pendu, J., &amp; Calderon, R.L. (2008). Norwalk virus: How infectious is it? Journal of Medical Virology, 80(8), 1468-1476.</w:t>
      </w:r>
    </w:p>
    <w:p>
      <w:pPr>
        <w:pStyle w:val="BodyText"/>
        <w:ind w:hanging="360" w:left="720"/>
      </w:pPr>
      <w:r>
        <w:t>2. McBride, G.B. (2017). Bell Island Wastewater Treatment Plant Discharge QMRA. NIWA Client Report No: 2017350HN. Prepared for Wellington Water Limited.</w:t>
      </w:r>
    </w:p>
    <w:p>
      <w:pPr>
        <w:pStyle w:val="BodyText"/>
        <w:ind w:hanging="360" w:left="720"/>
      </w:pPr>
      <w:r>
        <w:t>3. World Health Organization (2016). Quantitative Microbial Risk Assessment: Application for Water Safety Management. Geneva: WHO Press.</w:t>
      </w:r>
    </w:p>
    <w:p>
      <w:pPr>
        <w:pStyle w:val="BodyText"/>
        <w:ind w:hanging="360" w:left="720"/>
      </w:pPr>
      <w:r>
        <w:t>4. Haas, C.N., Rose, J.B., &amp; Gerba, C.P. (2014). Quantitative Microbial Risk Assessment (2nd ed.). John Wiley &amp; Sons, Inc.</w:t>
      </w:r>
    </w:p>
    <w:p>
      <w:pPr>
        <w:pStyle w:val="BodyText"/>
        <w:ind w:hanging="360" w:left="720"/>
      </w:pPr>
      <w:r>
        <w:t>5. Haas, C.N. (2002). Conditional dose-response relationships for microorganisms: Development and application. Risk Analysis, 22(3), 455-463.</w:t>
      </w:r>
    </w:p>
    <w:p>
      <w:pPr>
        <w:pStyle w:val="BodyText"/>
        <w:ind w:hanging="360" w:left="720"/>
      </w:pPr>
      <w:r>
        <w:t>6. Van Abel, N., Schoen, M.E., Kissel, J.C., &amp; Meschke, J.S. (2017). Comparison of risk predicted by multiple norovirus dose-response models and implications for quantitative microbial risk assessment. Risk Analysis, 37(2), 245-264.</w:t>
      </w:r>
    </w:p>
    <w:sectPr w:rsidR="00377BC1" w:rsidRPr="00BD36A9" w:rsidSect="00AF504E">
      <w:pgSz w:w="11906" w:h="16838" w:code="9"/>
      <w:pgMar w:top="1985" w:right="1418" w:bottom="1134" w:left="1418" w:header="425"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3D1B6" w14:textId="77777777" w:rsidR="00FD1EEE" w:rsidRDefault="00FD1EEE">
      <w:r>
        <w:separator/>
      </w:r>
    </w:p>
  </w:endnote>
  <w:endnote w:type="continuationSeparator" w:id="0">
    <w:p w14:paraId="422AFFA2" w14:textId="77777777" w:rsidR="00FD1EEE" w:rsidRDefault="00FD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786E" w14:textId="77777777" w:rsidR="00FD1EEE" w:rsidRDefault="00FD1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62D4" w14:textId="77777777" w:rsidR="00FD1EEE" w:rsidRDefault="00FD1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C95D" w14:textId="77777777" w:rsidR="004F0A2F" w:rsidRPr="00182446" w:rsidRDefault="004F0A2F" w:rsidP="00182446">
    <w:pPr>
      <w:rPr>
        <w:sz w:val="2"/>
        <w:szCs w:val="2"/>
      </w:rPr>
    </w:pPr>
  </w:p>
  <w:p w14:paraId="75EDDFC8" w14:textId="77777777" w:rsidR="004F0A2F" w:rsidRDefault="004F0A2F" w:rsidP="00F15A5F">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33C" w14:textId="77777777" w:rsidR="004F0A2F" w:rsidRDefault="004F0A2F" w:rsidP="00971E44">
    <w:pPr>
      <w:pStyle w:val="zCopyright"/>
    </w:pPr>
    <w:r>
      <w:rPr>
        <w:rFonts w:cs="Arial"/>
      </w:rPr>
      <w:t>©</w:t>
    </w:r>
    <w:r>
      <w:t xml:space="preserve"> </w:t>
    </w:r>
    <w:r w:rsidR="00F26B4C" w:rsidRPr="00F26B4C">
      <w:t>New Zealand Institute f</w:t>
    </w:r>
    <w:r w:rsidR="00123205">
      <w:t>or</w:t>
    </w:r>
    <w:r w:rsidR="00F26B4C" w:rsidRPr="00F26B4C">
      <w:t xml:space="preserve"> Earth Science Limited (“Earth Sciences New Zealand”) 2025</w:t>
    </w:r>
    <w:r w:rsidR="00F26B4C">
      <w:t xml:space="preserve">. </w:t>
    </w:r>
    <w:r>
      <w:t xml:space="preserve">All rights reserved. This publication may not be reproduced or copied in any form without the permission of the copyright owner(s). Such permission is only to be given in accordance with the terms of the client’s contract </w:t>
    </w:r>
    <w:r w:rsidRPr="00F94954">
      <w:t xml:space="preserve">with </w:t>
    </w:r>
    <w:r w:rsidR="00D47E88" w:rsidRPr="00F94954">
      <w:t>Earth Sciences New Zealand</w:t>
    </w:r>
    <w:r w:rsidRPr="00F94954">
      <w:t>. This</w:t>
    </w:r>
    <w:r>
      <w:t xml:space="preserve"> copyright extends to all forms of copying and any storage of material in any kind of information retrieval system.</w:t>
    </w:r>
  </w:p>
  <w:p w14:paraId="4800B5A5" w14:textId="77777777" w:rsidR="004F0A2F" w:rsidRDefault="004F0A2F" w:rsidP="00971E44">
    <w:pPr>
      <w:pStyle w:val="zCopyright"/>
    </w:pPr>
    <w:r>
      <w:t xml:space="preserve">Whilst </w:t>
    </w:r>
    <w:r w:rsidR="00D47E88" w:rsidRPr="00D47E88">
      <w:t>Earth Sciences New Zealand</w:t>
    </w:r>
    <w:r>
      <w:t xml:space="preserve"> has used all reasonable endeavours to ensure that the information contained in this document is accurate, </w:t>
    </w:r>
    <w:r w:rsidR="00D47E88" w:rsidRPr="00D47E88">
      <w:t>Earth Sciences New Zealand</w:t>
    </w:r>
    <w:r>
      <w:t xml:space="preserve"> does not give any express or implied warranty as to the completeness of the information contained herein, or that it will be suitable for any purpose(s) other than those specifically contemplated during the </w:t>
    </w:r>
    <w:r w:rsidR="00DC168E">
      <w:t>p</w:t>
    </w:r>
    <w:r>
      <w:t xml:space="preserve">roject or agreed by </w:t>
    </w:r>
    <w:r w:rsidR="00D47E88" w:rsidRPr="00D47E88">
      <w:t>Earth Sciences New Zealand</w:t>
    </w:r>
    <w:r>
      <w:t xml:space="preserve"> and the </w:t>
    </w:r>
    <w:r w:rsidR="00DC168E">
      <w:t>c</w:t>
    </w:r>
    <w:r>
      <w:t>lient.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927F" w14:textId="77777777" w:rsidR="004F0A2F" w:rsidRPr="00182446" w:rsidRDefault="004F0A2F" w:rsidP="00182446">
    <w:pPr>
      <w:rPr>
        <w:sz w:val="2"/>
        <w:szCs w:val="2"/>
      </w:rPr>
    </w:pPr>
  </w:p>
  <w:p w14:paraId="17E6C923" w14:textId="77777777" w:rsidR="004F0A2F" w:rsidRDefault="004F0A2F" w:rsidP="00C34FAE">
    <w:pPr>
      <w:pStyle w:val="zAddress"/>
      <w:ind w:right="-470"/>
    </w:pPr>
    <w:bookmarkStart w:id="20" w:name="Address"/>
    <w:r>
      <w:t xml:space="preserve"> </w:t>
    </w:r>
    <w:bookmarkEnd w:id="20"/>
  </w:p>
  <w:p w14:paraId="0BBF03A2" w14:textId="77777777" w:rsidR="004F0A2F" w:rsidRPr="00F15A5F" w:rsidRDefault="004F0A2F" w:rsidP="00F15A5F">
    <w:pPr>
      <w:rPr>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4966" w14:textId="68F2277E" w:rsidR="004F0A2F" w:rsidRDefault="004F0A2F" w:rsidP="00971E44">
    <w:pPr>
      <w:pStyle w:val="zFooterEvenPortrait"/>
      <w:rPr>
        <w:rStyle w:val="PageNumber"/>
      </w:rPr>
    </w:pPr>
    <w:r w:rsidRPr="004D75B3">
      <w:rPr>
        <w:rStyle w:val="PageNumber"/>
      </w:rPr>
      <w:tab/>
    </w:r>
    <w:fldSimple w:instr=" SUBJECT   \* MERGEFORMAT ">
      <w:r w:rsidR="00FD1EEE">
        <w:t>QMRA Batch Processing Web Application</w:t>
      </w:r>
    </w:fldSimple>
    <w:r>
      <w:t xml:space="preserve"> </w:t>
    </w:r>
  </w:p>
  <w:p w14:paraId="516E9ED4" w14:textId="38F90134" w:rsidR="004F0A2F" w:rsidRPr="00E33213" w:rsidRDefault="004F0A2F" w:rsidP="00971E44">
    <w:pPr>
      <w:pStyle w:val="zFooterEven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63E8" w14:textId="12C68A84" w:rsidR="004F0A2F" w:rsidRDefault="004F0A2F" w:rsidP="00971E44">
    <w:pPr>
      <w:pStyle w:val="zFooterOddPortrait"/>
      <w:rPr>
        <w:rStyle w:val="PageNumber"/>
      </w:rPr>
    </w:pPr>
    <w:fldSimple w:instr=" SUBJECT   \* MERGEFORMAT ">
      <w:r w:rsidR="00FD1EEE">
        <w:t>QMRA Batch Processing Web Application</w:t>
      </w:r>
    </w:fldSimple>
    <w:r>
      <w:tab/>
    </w:r>
  </w:p>
  <w:p w14:paraId="6F2E8289" w14:textId="44EC98CA" w:rsidR="004F0A2F" w:rsidRPr="00F825BD" w:rsidRDefault="004F0A2F" w:rsidP="00971E44">
    <w:pPr>
      <w:pStyle w:val="zFooterOdd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B647" w14:textId="01B87794" w:rsidR="004F0A2F" w:rsidRDefault="004F0A2F" w:rsidP="00971E44">
    <w:pPr>
      <w:pStyle w:val="zFooterOddPortrait"/>
      <w:rPr>
        <w:rStyle w:val="PageNumber"/>
      </w:rPr>
    </w:pPr>
    <w:fldSimple w:instr=" SUBJECT   \* MERGEFORMAT ">
      <w:r w:rsidR="00FD1EEE">
        <w:t>QMRA Batch Processing Web Application</w:t>
      </w:r>
    </w:fldSimple>
    <w:r>
      <w:t xml:space="preserve"> </w:t>
    </w:r>
  </w:p>
  <w:p w14:paraId="1E989650" w14:textId="6AF01ABF" w:rsidR="004F0A2F" w:rsidRPr="00F71E54" w:rsidRDefault="004F0A2F" w:rsidP="00971E44">
    <w:pPr>
      <w:pStyle w:val="zFooterOdd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FAD5" w14:textId="0F89625F" w:rsidR="004F0A2F" w:rsidRDefault="004F0A2F" w:rsidP="00971E44">
    <w:pPr>
      <w:pStyle w:val="zFooterEvenPortrait"/>
      <w:rPr>
        <w:rStyle w:val="PageNumber"/>
      </w:rPr>
    </w:pPr>
    <w:r>
      <w:fldChar w:fldCharType="begin"/>
    </w:r>
    <w:r>
      <w:instrText xml:space="preserve"> PAGE </w:instrText>
    </w:r>
    <w:r>
      <w:fldChar w:fldCharType="separate"/>
    </w:r>
    <w:r w:rsidR="00AC3C49">
      <w:rPr>
        <w:noProof/>
      </w:rPr>
      <w:t>8</w:t>
    </w:r>
    <w:r>
      <w:rPr>
        <w:noProof/>
      </w:rPr>
      <w:fldChar w:fldCharType="end"/>
    </w:r>
    <w:r w:rsidRPr="004D75B3">
      <w:rPr>
        <w:rStyle w:val="PageNumber"/>
      </w:rPr>
      <w:tab/>
    </w:r>
    <w:fldSimple w:instr=" SUBJECT   \* MERGEFORMAT ">
      <w:r w:rsidR="00FD1EEE">
        <w:t>QMRA Batch Processing Web Application</w:t>
      </w:r>
    </w:fldSimple>
  </w:p>
  <w:p w14:paraId="1D1A975F" w14:textId="4507A392" w:rsidR="004F0A2F" w:rsidRPr="00E33213" w:rsidRDefault="004F0A2F" w:rsidP="00971E44">
    <w:pPr>
      <w:pStyle w:val="zFooterEven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73A0" w14:textId="40689F59" w:rsidR="004F0A2F" w:rsidRDefault="004F0A2F" w:rsidP="00971E44">
    <w:pPr>
      <w:pStyle w:val="zFooterOddPortrait"/>
      <w:rPr>
        <w:rStyle w:val="PageNumber"/>
      </w:rPr>
    </w:pPr>
    <w:fldSimple w:instr=" SUBJECT   \* MERGEFORMAT ">
      <w:r w:rsidR="00FD1EEE">
        <w:t>QMRA Batch Processing Web Application</w:t>
      </w:r>
    </w:fldSimple>
    <w:r>
      <w:t xml:space="preserve"> </w:t>
    </w:r>
    <w:r>
      <w:tab/>
    </w:r>
    <w:r>
      <w:fldChar w:fldCharType="begin"/>
    </w:r>
    <w:r>
      <w:instrText xml:space="preserve"> PAGE </w:instrText>
    </w:r>
    <w:r>
      <w:fldChar w:fldCharType="separate"/>
    </w:r>
    <w:r w:rsidR="00AC3C49">
      <w:rPr>
        <w:noProof/>
      </w:rPr>
      <w:t>9</w:t>
    </w:r>
    <w:r>
      <w:rPr>
        <w:noProof/>
      </w:rPr>
      <w:fldChar w:fldCharType="end"/>
    </w:r>
  </w:p>
  <w:p w14:paraId="77969019" w14:textId="77863089" w:rsidR="004F0A2F" w:rsidRPr="00F825BD" w:rsidRDefault="004F0A2F" w:rsidP="00971E44">
    <w:pPr>
      <w:pStyle w:val="zFooterOdd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EA0BD" w14:textId="3EE86D61" w:rsidR="004F0A2F" w:rsidRPr="00B908E2" w:rsidRDefault="004F0A2F" w:rsidP="00971E44">
    <w:pPr>
      <w:pStyle w:val="zFooterOddPortrait"/>
      <w:rPr>
        <w:noProof/>
      </w:rPr>
    </w:pPr>
    <w:r>
      <w:rPr>
        <w:noProof/>
      </w:rPr>
      <w:fldChar w:fldCharType="begin"/>
    </w:r>
    <w:r>
      <w:rPr>
        <w:noProof/>
      </w:rPr>
      <w:instrText xml:space="preserve"> SUBJECT   \* MERGEFORMAT </w:instrText>
    </w:r>
    <w:r w:rsidR="00FD1EEE">
      <w:rPr>
        <w:noProof/>
      </w:rPr>
      <w:fldChar w:fldCharType="separate"/>
    </w:r>
    <w:r w:rsidR="00FD1EEE">
      <w:rPr>
        <w:noProof/>
      </w:rPr>
      <w:t>QMRA Batch Processing Web Application</w:t>
    </w:r>
    <w:r>
      <w:rPr>
        <w:noProof/>
      </w:rPr>
      <w:fldChar w:fldCharType="end"/>
    </w:r>
    <w:r>
      <w:rPr>
        <w:noProof/>
      </w:rPr>
      <w:t xml:space="preserve"> </w:t>
    </w:r>
    <w:r>
      <w:rPr>
        <w:noProof/>
      </w:rPr>
      <w:tab/>
    </w:r>
    <w:r>
      <w:rPr>
        <w:noProof/>
      </w:rPr>
      <w:fldChar w:fldCharType="begin"/>
    </w:r>
    <w:r>
      <w:rPr>
        <w:noProof/>
      </w:rPr>
      <w:instrText xml:space="preserve"> PAGE </w:instrText>
    </w:r>
    <w:r>
      <w:rPr>
        <w:noProof/>
      </w:rPr>
      <w:fldChar w:fldCharType="separate"/>
    </w:r>
    <w:r>
      <w:rPr>
        <w:noProof/>
      </w:rPr>
      <w:t>9</w:t>
    </w:r>
    <w:r>
      <w:rPr>
        <w:noProof/>
      </w:rPr>
      <w:fldChar w:fldCharType="end"/>
    </w:r>
  </w:p>
  <w:p w14:paraId="39D93A71" w14:textId="440D854F" w:rsidR="004F0A2F" w:rsidRPr="00F71E54" w:rsidRDefault="004F0A2F" w:rsidP="00971E44">
    <w:pPr>
      <w:pStyle w:val="zFooterOddPortrait"/>
    </w:pPr>
    <w:r>
      <w:fldChar w:fldCharType="begin"/>
    </w:r>
    <w:r>
      <w:instrText xml:space="preserve"> SAVEDATE  \@ "d MMMM yyyy h.mm am/pm"  \* MERGEFORMAT </w:instrText>
    </w:r>
    <w:r>
      <w:fldChar w:fldCharType="separate"/>
    </w:r>
    <w:r w:rsidR="00FD1EEE">
      <w:rPr>
        <w:noProof/>
      </w:rPr>
      <w:t>0 XXX 0000 0.00 am</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7A18" w14:textId="77777777" w:rsidR="00FD1EEE" w:rsidRDefault="00FD1EEE">
      <w:r>
        <w:separator/>
      </w:r>
    </w:p>
  </w:footnote>
  <w:footnote w:type="continuationSeparator" w:id="0">
    <w:p w14:paraId="2B0A04C0" w14:textId="77777777" w:rsidR="00FD1EEE" w:rsidRDefault="00FD1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1C4A" w14:textId="77777777" w:rsidR="004F0A2F" w:rsidRDefault="004F0A2F">
    <w:pPr>
      <w:pStyle w:val="Header"/>
    </w:pPr>
    <w:r>
      <w:rPr>
        <w:noProof/>
        <w:lang w:eastAsia="en-NZ"/>
      </w:rPr>
      <w:drawing>
        <wp:anchor distT="0" distB="0" distL="114300" distR="114300" simplePos="0" relativeHeight="251698176" behindDoc="1" locked="0" layoutInCell="1" allowOverlap="1" wp14:anchorId="2DD8393C" wp14:editId="5B188358">
          <wp:simplePos x="0" y="0"/>
          <wp:positionH relativeFrom="page">
            <wp:posOffset>180340</wp:posOffset>
          </wp:positionH>
          <wp:positionV relativeFrom="page">
            <wp:posOffset>1080135</wp:posOffset>
          </wp:positionV>
          <wp:extent cx="561600" cy="3808800"/>
          <wp:effectExtent l="0" t="0" r="0" b="1270"/>
          <wp:wrapNone/>
          <wp:docPr id="23" name="Picture 23"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1152" w14:textId="77777777" w:rsidR="004F0A2F" w:rsidRDefault="004F0A2F">
    <w:pPr>
      <w:pStyle w:val="Header"/>
    </w:pPr>
    <w:r>
      <w:rPr>
        <w:noProof/>
        <w:lang w:eastAsia="en-NZ"/>
      </w:rPr>
      <w:drawing>
        <wp:anchor distT="0" distB="0" distL="114300" distR="114300" simplePos="0" relativeHeight="251694080" behindDoc="1" locked="0" layoutInCell="1" allowOverlap="1" wp14:anchorId="5673AAEC" wp14:editId="2E71056A">
          <wp:simplePos x="0" y="0"/>
          <wp:positionH relativeFrom="page">
            <wp:posOffset>180340</wp:posOffset>
          </wp:positionH>
          <wp:positionV relativeFrom="page">
            <wp:posOffset>1080135</wp:posOffset>
          </wp:positionV>
          <wp:extent cx="561600" cy="3808800"/>
          <wp:effectExtent l="0" t="0" r="0" b="1270"/>
          <wp:wrapNone/>
          <wp:docPr id="21" name="Picture 21"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0471" w14:textId="77777777" w:rsidR="004F0A2F" w:rsidRDefault="004F0A2F">
    <w:pPr>
      <w:pStyle w:val="Header"/>
    </w:pPr>
    <w:r>
      <w:rPr>
        <w:noProof/>
        <w:lang w:eastAsia="en-NZ"/>
      </w:rPr>
      <w:drawing>
        <wp:anchor distT="0" distB="0" distL="114300" distR="114300" simplePos="0" relativeHeight="251696128" behindDoc="1" locked="0" layoutInCell="1" allowOverlap="1" wp14:anchorId="40E979A4" wp14:editId="57EC6304">
          <wp:simplePos x="0" y="0"/>
          <wp:positionH relativeFrom="page">
            <wp:posOffset>180340</wp:posOffset>
          </wp:positionH>
          <wp:positionV relativeFrom="page">
            <wp:posOffset>1080135</wp:posOffset>
          </wp:positionV>
          <wp:extent cx="561600" cy="3808800"/>
          <wp:effectExtent l="0" t="0" r="0" b="1270"/>
          <wp:wrapNone/>
          <wp:docPr id="22" name="Picture 22"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A188" w14:textId="5B9002E3" w:rsidR="004F0A2F" w:rsidRDefault="004F0A2F">
    <w:pPr>
      <w:pStyle w:val="Header"/>
    </w:pPr>
    <w:r>
      <w:rPr>
        <w:noProof/>
        <w:lang w:eastAsia="en-NZ"/>
      </w:rPr>
      <w:drawing>
        <wp:anchor distT="0" distB="0" distL="114300" distR="114300" simplePos="0" relativeHeight="251702272" behindDoc="1" locked="0" layoutInCell="1" allowOverlap="1" wp14:anchorId="229F7383" wp14:editId="5A1F2102">
          <wp:simplePos x="0" y="0"/>
          <wp:positionH relativeFrom="page">
            <wp:posOffset>180340</wp:posOffset>
          </wp:positionH>
          <wp:positionV relativeFrom="page">
            <wp:posOffset>1080135</wp:posOffset>
          </wp:positionV>
          <wp:extent cx="561600" cy="3808800"/>
          <wp:effectExtent l="0" t="0" r="0" b="1270"/>
          <wp:wrapNone/>
          <wp:docPr id="25" name="Picture 25"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p w14:paraId="2E65E308" w14:textId="77777777" w:rsidR="004F0A2F" w:rsidRDefault="004F0A2F">
    <w:pPr>
      <w:pStyle w:val="Header"/>
    </w:pPr>
  </w:p>
  <w:p w14:paraId="15C370DE" w14:textId="77777777" w:rsidR="004F0A2F" w:rsidRDefault="004F0A2F">
    <w:pPr>
      <w:pStyle w:val="Header"/>
    </w:pPr>
  </w:p>
  <w:p w14:paraId="05CDA8A7" w14:textId="77777777" w:rsidR="004F0A2F" w:rsidRDefault="004F0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26CB" w14:textId="166B68BE" w:rsidR="00FD1EEE" w:rsidRDefault="00FD1EEE" w:rsidP="00A05198">
    <w:pPr>
      <w:pStyle w:val="Header"/>
      <w:jc w:val="right"/>
    </w:pPr>
    <w:fldSimple w:instr=" DOCVARIABLE HeaderText \* MERGEFORMAT ">
      <w:r>
        <w:t xml:space="preserve"> 1</w:t>
      </w:r>
    </w:fldSimple>
  </w:p>
  <w:p w14:paraId="24C3EEFA" w14:textId="509144B1" w:rsidR="004F0A2F" w:rsidRDefault="00A05198" w:rsidP="00A05198">
    <w:pPr>
      <w:pStyle w:val="Header"/>
      <w:jc w:val="right"/>
    </w:pPr>
    <w:r w:rsidRPr="00DE3E2C">
      <w:rPr>
        <w:noProof/>
      </w:rPr>
      <w:drawing>
        <wp:inline distT="0" distB="0" distL="0" distR="0" wp14:anchorId="7742414F" wp14:editId="43D07001">
          <wp:extent cx="2659913" cy="914400"/>
          <wp:effectExtent l="0" t="0" r="7620" b="0"/>
          <wp:docPr id="1490475811"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5811" name="Picture 1" descr="A close-up of a logo&#10;&#10;AI-generated content may be incorrect."/>
                  <pic:cNvPicPr/>
                </pic:nvPicPr>
                <pic:blipFill>
                  <a:blip r:embed="rId1"/>
                  <a:stretch>
                    <a:fillRect/>
                  </a:stretch>
                </pic:blipFill>
                <pic:spPr>
                  <a:xfrm>
                    <a:off x="0" y="0"/>
                    <a:ext cx="2673511" cy="919074"/>
                  </a:xfrm>
                  <a:prstGeom prst="rect">
                    <a:avLst/>
                  </a:prstGeom>
                </pic:spPr>
              </pic:pic>
            </a:graphicData>
          </a:graphic>
        </wp:inline>
      </w:drawing>
    </w:r>
    <w:r w:rsidR="004F0A2F">
      <w:rPr>
        <w:noProof/>
        <w:lang w:eastAsia="en-NZ"/>
      </w:rPr>
      <w:drawing>
        <wp:anchor distT="0" distB="0" distL="114300" distR="114300" simplePos="0" relativeHeight="251700224" behindDoc="1" locked="0" layoutInCell="1" allowOverlap="1" wp14:anchorId="2E65BD64" wp14:editId="101F75CE">
          <wp:simplePos x="0" y="0"/>
          <wp:positionH relativeFrom="page">
            <wp:posOffset>180340</wp:posOffset>
          </wp:positionH>
          <wp:positionV relativeFrom="page">
            <wp:posOffset>1080135</wp:posOffset>
          </wp:positionV>
          <wp:extent cx="561600" cy="3808800"/>
          <wp:effectExtent l="0" t="0" r="0" b="1270"/>
          <wp:wrapNone/>
          <wp:docPr id="24" name="Picture 24"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2">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7932" w14:textId="24BA2470" w:rsidR="004F0A2F" w:rsidRDefault="004F0A2F" w:rsidP="00971E44">
    <w:pPr>
      <w:pStyle w:val="zHeaderEven"/>
    </w:pPr>
    <w:r>
      <w:rPr>
        <w:noProof/>
        <w:lang w:eastAsia="en-NZ"/>
      </w:rPr>
      <w:drawing>
        <wp:anchor distT="0" distB="0" distL="114300" distR="114300" simplePos="0" relativeHeight="251708416" behindDoc="1" locked="0" layoutInCell="1" allowOverlap="1" wp14:anchorId="21F71676" wp14:editId="1F25704E">
          <wp:simplePos x="0" y="0"/>
          <wp:positionH relativeFrom="page">
            <wp:posOffset>180340</wp:posOffset>
          </wp:positionH>
          <wp:positionV relativeFrom="page">
            <wp:posOffset>1080135</wp:posOffset>
          </wp:positionV>
          <wp:extent cx="561600" cy="3808800"/>
          <wp:effectExtent l="0" t="0" r="0" b="1270"/>
          <wp:wrapNone/>
          <wp:docPr id="37" name="Picture 37"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7C1A" w14:textId="5BBD97C4" w:rsidR="004F0A2F" w:rsidRPr="003E43AD" w:rsidRDefault="004F0A2F" w:rsidP="00971E44">
    <w:pPr>
      <w:pStyle w:val="zHeaderOdd"/>
    </w:pPr>
    <w:r>
      <w:rPr>
        <w:noProof/>
        <w:lang w:eastAsia="en-NZ"/>
      </w:rPr>
      <w:drawing>
        <wp:anchor distT="0" distB="0" distL="114300" distR="114300" simplePos="0" relativeHeight="251704320" behindDoc="1" locked="0" layoutInCell="1" allowOverlap="1" wp14:anchorId="7A522617" wp14:editId="3C8C44AE">
          <wp:simplePos x="0" y="0"/>
          <wp:positionH relativeFrom="page">
            <wp:posOffset>180340</wp:posOffset>
          </wp:positionH>
          <wp:positionV relativeFrom="page">
            <wp:posOffset>1080135</wp:posOffset>
          </wp:positionV>
          <wp:extent cx="561600" cy="3808800"/>
          <wp:effectExtent l="0" t="0" r="0" b="1270"/>
          <wp:wrapNone/>
          <wp:docPr id="38" name="Picture 38"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F07B" w14:textId="1762BA04" w:rsidR="004F0A2F" w:rsidRPr="00B57F51" w:rsidRDefault="004F0A2F" w:rsidP="00B57F51">
    <w:pPr>
      <w:pStyle w:val="Header"/>
    </w:pPr>
    <w:r>
      <w:rPr>
        <w:noProof/>
        <w:lang w:eastAsia="en-NZ"/>
      </w:rPr>
      <w:drawing>
        <wp:anchor distT="0" distB="0" distL="114300" distR="114300" simplePos="0" relativeHeight="251706368" behindDoc="1" locked="0" layoutInCell="1" allowOverlap="1" wp14:anchorId="6C3398A8" wp14:editId="12744FE2">
          <wp:simplePos x="0" y="0"/>
          <wp:positionH relativeFrom="page">
            <wp:posOffset>180340</wp:posOffset>
          </wp:positionH>
          <wp:positionV relativeFrom="page">
            <wp:posOffset>1080135</wp:posOffset>
          </wp:positionV>
          <wp:extent cx="561600" cy="3808800"/>
          <wp:effectExtent l="0" t="0" r="0" b="1270"/>
          <wp:wrapNone/>
          <wp:docPr id="39" name="Picture 39"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99BC" w14:textId="7E462AC2" w:rsidR="004F0A2F" w:rsidRPr="00B57F51" w:rsidRDefault="004F0A2F" w:rsidP="00B57F51">
    <w:pPr>
      <w:pStyle w:val="Header"/>
    </w:pPr>
    <w:r>
      <w:rPr>
        <w:noProof/>
        <w:lang w:eastAsia="en-NZ"/>
      </w:rPr>
      <w:drawing>
        <wp:anchor distT="0" distB="0" distL="114300" distR="114300" simplePos="0" relativeHeight="251710464" behindDoc="1" locked="0" layoutInCell="1" allowOverlap="1" wp14:anchorId="1329457B" wp14:editId="315B31E3">
          <wp:simplePos x="0" y="0"/>
          <wp:positionH relativeFrom="page">
            <wp:posOffset>180340</wp:posOffset>
          </wp:positionH>
          <wp:positionV relativeFrom="page">
            <wp:posOffset>1080135</wp:posOffset>
          </wp:positionV>
          <wp:extent cx="561600" cy="3808800"/>
          <wp:effectExtent l="0" t="0" r="0" b="1270"/>
          <wp:wrapNone/>
          <wp:docPr id="29" name="Picture 29" descr="DraftWatermark" title="Draft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FT.jpg"/>
                  <pic:cNvPicPr/>
                </pic:nvPicPr>
                <pic:blipFill>
                  <a:blip r:embed="rId1">
                    <a:extLst>
                      <a:ext uri="{28A0092B-C50C-407E-A947-70E740481C1C}">
                        <a14:useLocalDpi xmlns:a14="http://schemas.microsoft.com/office/drawing/2010/main" val="0"/>
                      </a:ext>
                    </a:extLst>
                  </a:blip>
                  <a:stretch>
                    <a:fillRect/>
                  </a:stretch>
                </pic:blipFill>
                <pic:spPr>
                  <a:xfrm>
                    <a:off x="0" y="0"/>
                    <a:ext cx="561600" cy="3808800"/>
                  </a:xfrm>
                  <a:prstGeom prst="rect">
                    <a:avLst/>
                  </a:prstGeom>
                </pic:spPr>
              </pic:pic>
            </a:graphicData>
          </a:graphic>
          <wp14:sizeRelH relativeFrom="page">
            <wp14:pctWidth>0</wp14:pctWidth>
          </wp14:sizeRelH>
          <wp14:sizeRelV relativeFrom="page">
            <wp14:pctHeight>0</wp14:pctHeight>
          </wp14:sizeRelV>
        </wp:anchor>
      </w:drawing>
    </w:r>
    <w:fldSimple w:instr=" DOCVARIABLE  HeaderText  \* MERGEFORMAT ">
      <w:r w:rsidR="00FD1EEE">
        <w:t xml:space="preserve"> 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98E49C"/>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823802B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495007F"/>
    <w:multiLevelType w:val="hybridMultilevel"/>
    <w:tmpl w:val="81BEF0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B502C2"/>
    <w:multiLevelType w:val="hybridMultilevel"/>
    <w:tmpl w:val="7158A264"/>
    <w:lvl w:ilvl="0" w:tplc="F9F85342">
      <w:start w:val="1"/>
      <w:numFmt w:val="bullet"/>
      <w:pStyle w:val="zInstructionsBullet"/>
      <w:lvlText w:val="▪"/>
      <w:lvlJc w:val="left"/>
      <w:pPr>
        <w:tabs>
          <w:tab w:val="num" w:pos="709"/>
        </w:tabs>
        <w:ind w:left="709" w:hanging="425"/>
      </w:pPr>
      <w:rPr>
        <w:rFonts w:ascii="Arial" w:hAnsi="Arial" w:hint="default"/>
        <w:color w:val="FF000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0C1B40"/>
    <w:multiLevelType w:val="hybridMultilevel"/>
    <w:tmpl w:val="5BDEC0EC"/>
    <w:lvl w:ilvl="0" w:tplc="6F4AF792">
      <w:start w:val="1"/>
      <w:numFmt w:val="bullet"/>
      <w:lvlText w:val="□"/>
      <w:lvlJc w:val="left"/>
      <w:pPr>
        <w:tabs>
          <w:tab w:val="num" w:pos="1080"/>
        </w:tabs>
        <w:ind w:left="1080" w:hanging="360"/>
      </w:pPr>
      <w:rPr>
        <w:rFonts w:ascii="Courier New" w:hAnsi="Courier New" w:hint="default"/>
        <w:sz w:val="28"/>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A305368"/>
    <w:multiLevelType w:val="multilevel"/>
    <w:tmpl w:val="284675BE"/>
    <w:lvl w:ilvl="0">
      <w:start w:val="1"/>
      <w:numFmt w:val="bullet"/>
      <w:pStyle w:val="BulletLevel1"/>
      <w:lvlText w:val=""/>
      <w:lvlJc w:val="left"/>
      <w:pPr>
        <w:tabs>
          <w:tab w:val="num" w:pos="1276"/>
        </w:tabs>
        <w:ind w:left="1276" w:hanging="425"/>
      </w:pPr>
      <w:rPr>
        <w:rFonts w:ascii="Wingdings" w:hAnsi="Wingdings" w:hint="default"/>
      </w:rPr>
    </w:lvl>
    <w:lvl w:ilvl="1">
      <w:start w:val="1"/>
      <w:numFmt w:val="bullet"/>
      <w:pStyle w:val="BulletLevel2"/>
      <w:lvlText w:val="−"/>
      <w:lvlJc w:val="left"/>
      <w:pPr>
        <w:tabs>
          <w:tab w:val="num" w:pos="1701"/>
        </w:tabs>
        <w:ind w:left="1701" w:hanging="425"/>
      </w:pPr>
      <w:rPr>
        <w:rFonts w:ascii="Verdana" w:hAnsi="Verdana" w:hint="default"/>
        <w:b/>
        <w:i w:val="0"/>
      </w:rPr>
    </w:lvl>
    <w:lvl w:ilvl="2">
      <w:start w:val="1"/>
      <w:numFmt w:val="none"/>
      <w:lvlRestart w:val="0"/>
      <w:lvlText w:val=""/>
      <w:lvlJc w:val="left"/>
      <w:pPr>
        <w:tabs>
          <w:tab w:val="num" w:pos="851"/>
        </w:tabs>
        <w:ind w:left="851" w:firstLine="0"/>
      </w:pPr>
      <w:rPr>
        <w:rFonts w:hint="default"/>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tabs>
          <w:tab w:val="num" w:pos="851"/>
        </w:tabs>
        <w:ind w:left="851" w:firstLine="0"/>
      </w:pPr>
      <w:rPr>
        <w:rFonts w:hint="default"/>
      </w:rPr>
    </w:lvl>
  </w:abstractNum>
  <w:abstractNum w:abstractNumId="6" w15:restartNumberingAfterBreak="0">
    <w:nsid w:val="1E8878D3"/>
    <w:multiLevelType w:val="multilevel"/>
    <w:tmpl w:val="4F8044CA"/>
    <w:lvl w:ilvl="0">
      <w:start w:val="1"/>
      <w:numFmt w:val="decimal"/>
      <w:pStyle w:val="Heading1"/>
      <w:lvlText w:val="%1"/>
      <w:lvlJc w:val="left"/>
      <w:pPr>
        <w:tabs>
          <w:tab w:val="num" w:pos="709"/>
        </w:tabs>
        <w:ind w:left="709" w:hanging="709"/>
      </w:pPr>
      <w:rPr>
        <w:rFonts w:hint="default"/>
        <w:b w:val="0"/>
        <w:i w:val="0"/>
        <w:color w:val="1822F8"/>
        <w:sz w:val="32"/>
        <w:szCs w:val="21"/>
      </w:rPr>
    </w:lvl>
    <w:lvl w:ilvl="1">
      <w:start w:val="1"/>
      <w:numFmt w:val="decimal"/>
      <w:pStyle w:val="Heading2"/>
      <w:lvlText w:val="%1.%2"/>
      <w:lvlJc w:val="left"/>
      <w:pPr>
        <w:tabs>
          <w:tab w:val="num" w:pos="709"/>
        </w:tabs>
        <w:ind w:left="709" w:hanging="709"/>
      </w:pPr>
      <w:rPr>
        <w:rFonts w:hint="default"/>
        <w:b w:val="0"/>
        <w:i w:val="0"/>
        <w:sz w:val="28"/>
        <w:szCs w:val="20"/>
      </w:rPr>
    </w:lvl>
    <w:lvl w:ilvl="2">
      <w:start w:val="1"/>
      <w:numFmt w:val="decimal"/>
      <w:pStyle w:val="Heading3"/>
      <w:lvlText w:val="%1.%2.%3"/>
      <w:lvlJc w:val="left"/>
      <w:pPr>
        <w:tabs>
          <w:tab w:val="num" w:pos="709"/>
        </w:tabs>
        <w:ind w:left="709" w:hanging="709"/>
      </w:pPr>
      <w:rPr>
        <w:rFonts w:hint="default"/>
        <w:b w:val="0"/>
        <w:i w:val="0"/>
        <w:sz w:val="24"/>
        <w:szCs w:val="20"/>
      </w:rPr>
    </w:lvl>
    <w:lvl w:ilvl="3">
      <w:start w:val="1"/>
      <w:numFmt w:val="none"/>
      <w:lvlText w:val=""/>
      <w:lvlJc w:val="left"/>
      <w:pPr>
        <w:tabs>
          <w:tab w:val="num" w:pos="0"/>
        </w:tabs>
        <w:ind w:left="0" w:firstLine="0"/>
      </w:pPr>
      <w:rPr>
        <w:rFonts w:hint="default"/>
        <w:sz w:val="22"/>
        <w:szCs w:val="20"/>
      </w:rPr>
    </w:lvl>
    <w:lvl w:ilvl="4">
      <w:start w:val="1"/>
      <w:numFmt w:val="none"/>
      <w:lvlText w:val=""/>
      <w:lvlJc w:val="left"/>
      <w:pPr>
        <w:tabs>
          <w:tab w:val="num" w:pos="0"/>
        </w:tabs>
        <w:ind w:left="0" w:firstLine="0"/>
      </w:pPr>
      <w:rPr>
        <w:rFonts w:hint="default"/>
        <w:sz w:val="22"/>
        <w:szCs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4643BC9"/>
    <w:multiLevelType w:val="multilevel"/>
    <w:tmpl w:val="65B4433C"/>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2C916BE"/>
    <w:multiLevelType w:val="hybridMultilevel"/>
    <w:tmpl w:val="E724F2D6"/>
    <w:lvl w:ilvl="0" w:tplc="BC0A3A36">
      <w:start w:val="1"/>
      <w:numFmt w:val="bullet"/>
      <w:pStyle w:val="NIWAChecklistBullet"/>
      <w:lvlText w:val="□"/>
      <w:lvlJc w:val="left"/>
      <w:pPr>
        <w:tabs>
          <w:tab w:val="num" w:pos="720"/>
        </w:tabs>
        <w:ind w:left="720" w:hanging="360"/>
      </w:pPr>
      <w:rPr>
        <w:rFonts w:ascii="Courier New" w:hAnsi="Courier New" w:hint="default"/>
        <w:sz w:val="28"/>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DE067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91214F1"/>
    <w:multiLevelType w:val="hybridMultilevel"/>
    <w:tmpl w:val="B7D017F0"/>
    <w:lvl w:ilvl="0" w:tplc="FAB6D25C">
      <w:start w:val="1"/>
      <w:numFmt w:val="upperLetter"/>
      <w:pStyle w:val="Heading7"/>
      <w:lvlText w:val="Appendix %1"/>
      <w:lvlJc w:val="left"/>
      <w:pPr>
        <w:tabs>
          <w:tab w:val="num" w:pos="1985"/>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92B4454"/>
    <w:multiLevelType w:val="hybridMultilevel"/>
    <w:tmpl w:val="05E2EEDE"/>
    <w:lvl w:ilvl="0" w:tplc="541640E6">
      <w:start w:val="1"/>
      <w:numFmt w:val="decimal"/>
      <w:lvlText w:val="Appendix %1."/>
      <w:lvlJc w:val="left"/>
      <w:pPr>
        <w:tabs>
          <w:tab w:val="num" w:pos="1701"/>
        </w:tabs>
        <w:ind w:left="0" w:firstLine="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595B3BAF"/>
    <w:multiLevelType w:val="hybridMultilevel"/>
    <w:tmpl w:val="E416BC7C"/>
    <w:lvl w:ilvl="0" w:tplc="4A44A8DE">
      <w:start w:val="1"/>
      <w:numFmt w:val="upperLetter"/>
      <w:pStyle w:val="Alphalist"/>
      <w:lvlText w:val="%1."/>
      <w:lvlJc w:val="left"/>
      <w:pPr>
        <w:tabs>
          <w:tab w:val="num" w:pos="1276"/>
        </w:tabs>
        <w:ind w:left="1276" w:hanging="42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5C8D5A32"/>
    <w:multiLevelType w:val="multilevel"/>
    <w:tmpl w:val="E6281638"/>
    <w:lvl w:ilvl="0">
      <w:start w:val="1"/>
      <w:numFmt w:val="decimal"/>
      <w:pStyle w:val="Numberedpara-Level1"/>
      <w:lvlText w:val="%1."/>
      <w:lvlJc w:val="left"/>
      <w:pPr>
        <w:tabs>
          <w:tab w:val="num" w:pos="567"/>
        </w:tabs>
        <w:ind w:left="567" w:hanging="567"/>
      </w:pPr>
      <w:rPr>
        <w:rFonts w:hint="default"/>
      </w:rPr>
    </w:lvl>
    <w:lvl w:ilvl="1">
      <w:start w:val="1"/>
      <w:numFmt w:val="decimal"/>
      <w:pStyle w:val="Numberedpara-Level2"/>
      <w:lvlText w:val="%1.%2"/>
      <w:lvlJc w:val="left"/>
      <w:pPr>
        <w:tabs>
          <w:tab w:val="num" w:pos="567"/>
        </w:tabs>
        <w:ind w:left="567" w:hanging="567"/>
      </w:pPr>
      <w:rPr>
        <w:rFonts w:hint="default"/>
        <w:b w:val="0"/>
        <w:i w:val="0"/>
      </w:rPr>
    </w:lvl>
    <w:lvl w:ilvl="2">
      <w:start w:val="1"/>
      <w:numFmt w:val="lowerRoman"/>
      <w:pStyle w:val="Numberedpara-Level3"/>
      <w:lvlText w:val="%3."/>
      <w:lvlJc w:val="left"/>
      <w:pPr>
        <w:tabs>
          <w:tab w:val="num" w:pos="1134"/>
        </w:tabs>
        <w:ind w:left="1134" w:hanging="567"/>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6EF8773A"/>
    <w:multiLevelType w:val="multilevel"/>
    <w:tmpl w:val="D0B68004"/>
    <w:lvl w:ilvl="0">
      <w:start w:val="1"/>
      <w:numFmt w:val="decimal"/>
      <w:pStyle w:val="Numberedlist"/>
      <w:lvlText w:val="%1."/>
      <w:lvlJc w:val="left"/>
      <w:pPr>
        <w:tabs>
          <w:tab w:val="num" w:pos="1276"/>
        </w:tabs>
        <w:ind w:left="1276" w:hanging="425"/>
      </w:pPr>
      <w:rPr>
        <w:rFonts w:hint="default"/>
      </w:rPr>
    </w:lvl>
    <w:lvl w:ilvl="1">
      <w:start w:val="1"/>
      <w:numFmt w:val="decimal"/>
      <w:isLgl/>
      <w:lvlText w:val="%1.%2"/>
      <w:lvlJc w:val="left"/>
      <w:pPr>
        <w:tabs>
          <w:tab w:val="num" w:pos="1985"/>
        </w:tabs>
        <w:ind w:left="1985" w:hanging="709"/>
      </w:pPr>
      <w:rPr>
        <w:rFonts w:hint="default"/>
      </w:rPr>
    </w:lvl>
    <w:lvl w:ilvl="2">
      <w:start w:val="1"/>
      <w:numFmt w:val="decimal"/>
      <w:isLgl/>
      <w:lvlText w:val="%1.%2.%3"/>
      <w:lvlJc w:val="left"/>
      <w:pPr>
        <w:tabs>
          <w:tab w:val="num" w:pos="2693"/>
        </w:tabs>
        <w:ind w:left="2693" w:hanging="708"/>
      </w:pPr>
      <w:rPr>
        <w:rFonts w:hint="default"/>
      </w:rPr>
    </w:lvl>
    <w:lvl w:ilvl="3">
      <w:start w:val="1"/>
      <w:numFmt w:val="none"/>
      <w:isLgl/>
      <w:lvlText w:val=""/>
      <w:lvlJc w:val="left"/>
      <w:pPr>
        <w:tabs>
          <w:tab w:val="num" w:pos="0"/>
        </w:tabs>
        <w:ind w:left="0" w:firstLine="0"/>
      </w:pPr>
      <w:rPr>
        <w:rFonts w:hint="default"/>
      </w:rPr>
    </w:lvl>
    <w:lvl w:ilvl="4">
      <w:start w:val="1"/>
      <w:numFmt w:val="none"/>
      <w:isLgl/>
      <w:lvlText w:val=""/>
      <w:lvlJc w:val="left"/>
      <w:pPr>
        <w:tabs>
          <w:tab w:val="num" w:pos="0"/>
        </w:tabs>
        <w:ind w:left="0" w:firstLine="0"/>
      </w:pPr>
      <w:rPr>
        <w:rFonts w:hint="default"/>
      </w:rPr>
    </w:lvl>
    <w:lvl w:ilvl="5">
      <w:start w:val="1"/>
      <w:numFmt w:val="none"/>
      <w:isLgl/>
      <w:lvlText w:val=""/>
      <w:lvlJc w:val="left"/>
      <w:pPr>
        <w:tabs>
          <w:tab w:val="num" w:pos="0"/>
        </w:tabs>
        <w:ind w:left="0" w:firstLine="0"/>
      </w:pPr>
      <w:rPr>
        <w:rFonts w:hint="default"/>
      </w:rPr>
    </w:lvl>
    <w:lvl w:ilvl="6">
      <w:start w:val="1"/>
      <w:numFmt w:val="none"/>
      <w:isLgl/>
      <w:lvlText w:val=""/>
      <w:lvlJc w:val="left"/>
      <w:pPr>
        <w:tabs>
          <w:tab w:val="num" w:pos="0"/>
        </w:tabs>
        <w:ind w:left="0" w:firstLine="0"/>
      </w:pPr>
      <w:rPr>
        <w:rFonts w:hint="default"/>
      </w:rPr>
    </w:lvl>
    <w:lvl w:ilvl="7">
      <w:start w:val="1"/>
      <w:numFmt w:val="none"/>
      <w:isLgl/>
      <w:lvlText w:val=""/>
      <w:lvlJc w:val="left"/>
      <w:pPr>
        <w:tabs>
          <w:tab w:val="num" w:pos="0"/>
        </w:tabs>
        <w:ind w:left="0" w:firstLine="0"/>
      </w:pPr>
      <w:rPr>
        <w:rFonts w:hint="default"/>
      </w:rPr>
    </w:lvl>
    <w:lvl w:ilvl="8">
      <w:start w:val="1"/>
      <w:numFmt w:val="none"/>
      <w:isLgl/>
      <w:lvlText w:val=""/>
      <w:lvlJc w:val="left"/>
      <w:pPr>
        <w:tabs>
          <w:tab w:val="num" w:pos="0"/>
        </w:tabs>
        <w:ind w:left="0" w:firstLine="0"/>
      </w:pPr>
      <w:rPr>
        <w:rFonts w:hint="default"/>
      </w:rPr>
    </w:lvl>
  </w:abstractNum>
  <w:num w:numId="1" w16cid:durableId="863052518">
    <w:abstractNumId w:val="13"/>
  </w:num>
  <w:num w:numId="2" w16cid:durableId="387844878">
    <w:abstractNumId w:val="12"/>
  </w:num>
  <w:num w:numId="3" w16cid:durableId="2134253008">
    <w:abstractNumId w:val="11"/>
  </w:num>
  <w:num w:numId="4" w16cid:durableId="303438430">
    <w:abstractNumId w:val="7"/>
  </w:num>
  <w:num w:numId="5" w16cid:durableId="394401855">
    <w:abstractNumId w:val="2"/>
  </w:num>
  <w:num w:numId="6" w16cid:durableId="2069918903">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41145847">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3234975">
    <w:abstractNumId w:val="14"/>
  </w:num>
  <w:num w:numId="9" w16cid:durableId="615209796">
    <w:abstractNumId w:val="5"/>
  </w:num>
  <w:num w:numId="10" w16cid:durableId="1746954943">
    <w:abstractNumId w:val="11"/>
  </w:num>
  <w:num w:numId="11" w16cid:durableId="1901553782">
    <w:abstractNumId w:val="11"/>
  </w:num>
  <w:num w:numId="12" w16cid:durableId="1654993138">
    <w:abstractNumId w:val="11"/>
  </w:num>
  <w:num w:numId="13" w16cid:durableId="240987818">
    <w:abstractNumId w:val="11"/>
  </w:num>
  <w:num w:numId="14" w16cid:durableId="802432243">
    <w:abstractNumId w:val="9"/>
  </w:num>
  <w:num w:numId="15" w16cid:durableId="1419331361">
    <w:abstractNumId w:val="3"/>
  </w:num>
  <w:num w:numId="16" w16cid:durableId="998116229">
    <w:abstractNumId w:val="7"/>
  </w:num>
  <w:num w:numId="17" w16cid:durableId="1206604079">
    <w:abstractNumId w:val="7"/>
  </w:num>
  <w:num w:numId="18" w16cid:durableId="911352226">
    <w:abstractNumId w:val="7"/>
  </w:num>
  <w:num w:numId="19" w16cid:durableId="101153858">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9645504">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6218094">
    <w:abstractNumId w:val="6"/>
  </w:num>
  <w:num w:numId="22" w16cid:durableId="1040474636">
    <w:abstractNumId w:val="6"/>
  </w:num>
  <w:num w:numId="23" w16cid:durableId="1872650682">
    <w:abstractNumId w:val="6"/>
  </w:num>
  <w:num w:numId="24" w16cid:durableId="7223793">
    <w:abstractNumId w:val="6"/>
  </w:num>
  <w:num w:numId="25" w16cid:durableId="1795829274">
    <w:abstractNumId w:val="10"/>
  </w:num>
  <w:num w:numId="26" w16cid:durableId="1892645573">
    <w:abstractNumId w:val="6"/>
  </w:num>
  <w:num w:numId="27" w16cid:durableId="41708998">
    <w:abstractNumId w:val="6"/>
  </w:num>
  <w:num w:numId="28" w16cid:durableId="394275869">
    <w:abstractNumId w:val="6"/>
  </w:num>
  <w:num w:numId="29" w16cid:durableId="732000546">
    <w:abstractNumId w:val="10"/>
  </w:num>
  <w:num w:numId="30" w16cid:durableId="1718385769">
    <w:abstractNumId w:val="6"/>
  </w:num>
  <w:num w:numId="31" w16cid:durableId="830220594">
    <w:abstractNumId w:val="6"/>
  </w:num>
  <w:num w:numId="32" w16cid:durableId="845707221">
    <w:abstractNumId w:val="6"/>
  </w:num>
  <w:num w:numId="33" w16cid:durableId="1545169838">
    <w:abstractNumId w:val="10"/>
  </w:num>
  <w:num w:numId="34" w16cid:durableId="795218880">
    <w:abstractNumId w:val="6"/>
  </w:num>
  <w:num w:numId="35" w16cid:durableId="1073625407">
    <w:abstractNumId w:val="6"/>
  </w:num>
  <w:num w:numId="36" w16cid:durableId="1321423184">
    <w:abstractNumId w:val="6"/>
  </w:num>
  <w:num w:numId="37" w16cid:durableId="1265380706">
    <w:abstractNumId w:val="6"/>
  </w:num>
  <w:num w:numId="38" w16cid:durableId="1329019145">
    <w:abstractNumId w:val="6"/>
  </w:num>
  <w:num w:numId="39" w16cid:durableId="2141336966">
    <w:abstractNumId w:val="6"/>
  </w:num>
  <w:num w:numId="40" w16cid:durableId="78063036">
    <w:abstractNumId w:val="3"/>
  </w:num>
  <w:num w:numId="41" w16cid:durableId="1203445469">
    <w:abstractNumId w:val="1"/>
  </w:num>
  <w:num w:numId="42" w16cid:durableId="115317694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mirrorMargins/>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ientID" w:val="525"/>
    <w:docVar w:name="CoverPic" w:val="False"/>
    <w:docVar w:name="DocumentStatus" w:val="CHANGED"/>
    <w:docVar w:name="HeaderText" w:val=" 1"/>
    <w:docVar w:name="NIWA_Address" w:val=" "/>
    <w:docVar w:name="NIWAContactPhone" w:val="+64-7-859 1830"/>
    <w:docVar w:name="NIWATemplate" w:val="NIWA Client Report"/>
    <w:docVar w:name="ProjectNo" w:val=" "/>
    <w:docVar w:name="ReportNo" w:val=" "/>
    <w:docVar w:name="rptAuthorInfo" w:val=" "/>
    <w:docVar w:name="rptClient" w:val=" "/>
    <w:docVar w:name="rptDate" w:val="November 2025"/>
    <w:docVar w:name="rptLocation" w:val="6"/>
    <w:docVar w:name="rptProjectNumber" w:val=" "/>
    <w:docVar w:name="rptReportNumber" w:val=" "/>
    <w:docVar w:name="rptSubtitle" w:val=" "/>
    <w:docVar w:name="rptTitle" w:val=" "/>
    <w:docVar w:name="ShowHeaderText" w:val="True"/>
    <w:docVar w:name="ShowSaveDate" w:val="True"/>
  </w:docVars>
  <w:rsids>
    <w:rsidRoot w:val="00FD1EEE"/>
    <w:rsid w:val="00002216"/>
    <w:rsid w:val="00002733"/>
    <w:rsid w:val="00003AD6"/>
    <w:rsid w:val="00004D93"/>
    <w:rsid w:val="00006166"/>
    <w:rsid w:val="00006607"/>
    <w:rsid w:val="00006CC5"/>
    <w:rsid w:val="00010FB8"/>
    <w:rsid w:val="0001133E"/>
    <w:rsid w:val="00014F6B"/>
    <w:rsid w:val="000151AE"/>
    <w:rsid w:val="00015AE2"/>
    <w:rsid w:val="0001730F"/>
    <w:rsid w:val="0002144E"/>
    <w:rsid w:val="000219F4"/>
    <w:rsid w:val="00032652"/>
    <w:rsid w:val="00032E57"/>
    <w:rsid w:val="0004382C"/>
    <w:rsid w:val="00045EEC"/>
    <w:rsid w:val="000513D0"/>
    <w:rsid w:val="00053691"/>
    <w:rsid w:val="000575D1"/>
    <w:rsid w:val="00062489"/>
    <w:rsid w:val="0006284A"/>
    <w:rsid w:val="00065EF4"/>
    <w:rsid w:val="00070E75"/>
    <w:rsid w:val="00073352"/>
    <w:rsid w:val="00080B9D"/>
    <w:rsid w:val="00082C7A"/>
    <w:rsid w:val="00084BFF"/>
    <w:rsid w:val="00084C8B"/>
    <w:rsid w:val="000867B1"/>
    <w:rsid w:val="0009185A"/>
    <w:rsid w:val="00093121"/>
    <w:rsid w:val="000960AB"/>
    <w:rsid w:val="00096CA6"/>
    <w:rsid w:val="00096E96"/>
    <w:rsid w:val="000A134C"/>
    <w:rsid w:val="000A3344"/>
    <w:rsid w:val="000A580D"/>
    <w:rsid w:val="000A7044"/>
    <w:rsid w:val="000B209F"/>
    <w:rsid w:val="000B7138"/>
    <w:rsid w:val="000B7B7C"/>
    <w:rsid w:val="000B7FB4"/>
    <w:rsid w:val="000C0170"/>
    <w:rsid w:val="000C0374"/>
    <w:rsid w:val="000C079E"/>
    <w:rsid w:val="000C0E33"/>
    <w:rsid w:val="000C148D"/>
    <w:rsid w:val="000C1EC0"/>
    <w:rsid w:val="000C4D97"/>
    <w:rsid w:val="000D02B3"/>
    <w:rsid w:val="000D26F8"/>
    <w:rsid w:val="000D2D67"/>
    <w:rsid w:val="000E17BA"/>
    <w:rsid w:val="000E7CC3"/>
    <w:rsid w:val="000F2DA2"/>
    <w:rsid w:val="000F6728"/>
    <w:rsid w:val="0010406F"/>
    <w:rsid w:val="001079FA"/>
    <w:rsid w:val="00107E1C"/>
    <w:rsid w:val="00110C15"/>
    <w:rsid w:val="00112D22"/>
    <w:rsid w:val="001179CE"/>
    <w:rsid w:val="001215A4"/>
    <w:rsid w:val="001221B1"/>
    <w:rsid w:val="00123205"/>
    <w:rsid w:val="00123DD8"/>
    <w:rsid w:val="00125A43"/>
    <w:rsid w:val="00126941"/>
    <w:rsid w:val="00131EBC"/>
    <w:rsid w:val="00132933"/>
    <w:rsid w:val="001338B8"/>
    <w:rsid w:val="00143E73"/>
    <w:rsid w:val="00146F5B"/>
    <w:rsid w:val="0015274B"/>
    <w:rsid w:val="00154BAE"/>
    <w:rsid w:val="001552AB"/>
    <w:rsid w:val="001568FB"/>
    <w:rsid w:val="001604FC"/>
    <w:rsid w:val="00160FD2"/>
    <w:rsid w:val="001628A4"/>
    <w:rsid w:val="00170F01"/>
    <w:rsid w:val="00171D42"/>
    <w:rsid w:val="00175C6C"/>
    <w:rsid w:val="00182446"/>
    <w:rsid w:val="00182B59"/>
    <w:rsid w:val="001911A4"/>
    <w:rsid w:val="00193456"/>
    <w:rsid w:val="0019528A"/>
    <w:rsid w:val="00197625"/>
    <w:rsid w:val="001B1BE6"/>
    <w:rsid w:val="001B236B"/>
    <w:rsid w:val="001B3E8C"/>
    <w:rsid w:val="001B4C0E"/>
    <w:rsid w:val="001B5149"/>
    <w:rsid w:val="001B7F52"/>
    <w:rsid w:val="001C02A2"/>
    <w:rsid w:val="001C1637"/>
    <w:rsid w:val="001C2B72"/>
    <w:rsid w:val="001C2CE6"/>
    <w:rsid w:val="001C387F"/>
    <w:rsid w:val="001C5ED0"/>
    <w:rsid w:val="001D0341"/>
    <w:rsid w:val="001D2159"/>
    <w:rsid w:val="001D2FCA"/>
    <w:rsid w:val="001D5109"/>
    <w:rsid w:val="001D7FB3"/>
    <w:rsid w:val="001E0A93"/>
    <w:rsid w:val="001E0CD2"/>
    <w:rsid w:val="001E226B"/>
    <w:rsid w:val="001E5131"/>
    <w:rsid w:val="001F57B1"/>
    <w:rsid w:val="00202387"/>
    <w:rsid w:val="002025B5"/>
    <w:rsid w:val="002036EF"/>
    <w:rsid w:val="0020457E"/>
    <w:rsid w:val="0021199F"/>
    <w:rsid w:val="00215AE5"/>
    <w:rsid w:val="002176DD"/>
    <w:rsid w:val="00221960"/>
    <w:rsid w:val="0022491D"/>
    <w:rsid w:val="00225216"/>
    <w:rsid w:val="00225654"/>
    <w:rsid w:val="002268B4"/>
    <w:rsid w:val="002305AC"/>
    <w:rsid w:val="00237B7F"/>
    <w:rsid w:val="002452D2"/>
    <w:rsid w:val="00246FC1"/>
    <w:rsid w:val="002528FC"/>
    <w:rsid w:val="002541BC"/>
    <w:rsid w:val="0025714E"/>
    <w:rsid w:val="00261A7C"/>
    <w:rsid w:val="00262861"/>
    <w:rsid w:val="00262E1C"/>
    <w:rsid w:val="00263140"/>
    <w:rsid w:val="00267453"/>
    <w:rsid w:val="00272326"/>
    <w:rsid w:val="00274CC9"/>
    <w:rsid w:val="00275862"/>
    <w:rsid w:val="00277AEE"/>
    <w:rsid w:val="00280BE0"/>
    <w:rsid w:val="002856D8"/>
    <w:rsid w:val="002933D0"/>
    <w:rsid w:val="00294EB7"/>
    <w:rsid w:val="00295C15"/>
    <w:rsid w:val="00296570"/>
    <w:rsid w:val="002A23E8"/>
    <w:rsid w:val="002A3D2A"/>
    <w:rsid w:val="002B1304"/>
    <w:rsid w:val="002B5268"/>
    <w:rsid w:val="002C11B9"/>
    <w:rsid w:val="002C1A1C"/>
    <w:rsid w:val="002C2656"/>
    <w:rsid w:val="002C527C"/>
    <w:rsid w:val="002C6167"/>
    <w:rsid w:val="002D1278"/>
    <w:rsid w:val="002D682A"/>
    <w:rsid w:val="002D7842"/>
    <w:rsid w:val="002E0BC0"/>
    <w:rsid w:val="002E2E2D"/>
    <w:rsid w:val="002E5F39"/>
    <w:rsid w:val="002E64ED"/>
    <w:rsid w:val="002F2CE8"/>
    <w:rsid w:val="002F55D2"/>
    <w:rsid w:val="002F7747"/>
    <w:rsid w:val="00300897"/>
    <w:rsid w:val="00301625"/>
    <w:rsid w:val="00303974"/>
    <w:rsid w:val="00306B8A"/>
    <w:rsid w:val="00310483"/>
    <w:rsid w:val="00310B08"/>
    <w:rsid w:val="00311E0B"/>
    <w:rsid w:val="0031254F"/>
    <w:rsid w:val="003130A7"/>
    <w:rsid w:val="003143D7"/>
    <w:rsid w:val="00323D5B"/>
    <w:rsid w:val="003257FD"/>
    <w:rsid w:val="00325F15"/>
    <w:rsid w:val="00327014"/>
    <w:rsid w:val="00327D55"/>
    <w:rsid w:val="003408DA"/>
    <w:rsid w:val="0034605E"/>
    <w:rsid w:val="003474AC"/>
    <w:rsid w:val="00354837"/>
    <w:rsid w:val="00360CD6"/>
    <w:rsid w:val="00360F0A"/>
    <w:rsid w:val="00361133"/>
    <w:rsid w:val="00362DB2"/>
    <w:rsid w:val="0036535B"/>
    <w:rsid w:val="0036574A"/>
    <w:rsid w:val="003676C3"/>
    <w:rsid w:val="003707D8"/>
    <w:rsid w:val="00376AE5"/>
    <w:rsid w:val="00376B5A"/>
    <w:rsid w:val="00377BC1"/>
    <w:rsid w:val="00380FEE"/>
    <w:rsid w:val="003878B4"/>
    <w:rsid w:val="003925CD"/>
    <w:rsid w:val="0039594F"/>
    <w:rsid w:val="003963D7"/>
    <w:rsid w:val="00397FD2"/>
    <w:rsid w:val="003A2939"/>
    <w:rsid w:val="003A4E47"/>
    <w:rsid w:val="003A5201"/>
    <w:rsid w:val="003A6470"/>
    <w:rsid w:val="003A7EC7"/>
    <w:rsid w:val="003B04A1"/>
    <w:rsid w:val="003B43EA"/>
    <w:rsid w:val="003B56CC"/>
    <w:rsid w:val="003B6128"/>
    <w:rsid w:val="003B70BC"/>
    <w:rsid w:val="003C0165"/>
    <w:rsid w:val="003C14B4"/>
    <w:rsid w:val="003C199C"/>
    <w:rsid w:val="003C1D7C"/>
    <w:rsid w:val="003C40DF"/>
    <w:rsid w:val="003C6259"/>
    <w:rsid w:val="003C6963"/>
    <w:rsid w:val="003D0E4A"/>
    <w:rsid w:val="003D32B2"/>
    <w:rsid w:val="003D36B0"/>
    <w:rsid w:val="003D48F6"/>
    <w:rsid w:val="003E19F7"/>
    <w:rsid w:val="003E43AD"/>
    <w:rsid w:val="003E58D3"/>
    <w:rsid w:val="003E77BD"/>
    <w:rsid w:val="00401809"/>
    <w:rsid w:val="004026CD"/>
    <w:rsid w:val="004054B2"/>
    <w:rsid w:val="004074D2"/>
    <w:rsid w:val="00407F4F"/>
    <w:rsid w:val="00414094"/>
    <w:rsid w:val="00415823"/>
    <w:rsid w:val="00422C43"/>
    <w:rsid w:val="00425180"/>
    <w:rsid w:val="004267D8"/>
    <w:rsid w:val="00427AA1"/>
    <w:rsid w:val="0043130B"/>
    <w:rsid w:val="00433FF7"/>
    <w:rsid w:val="004359FE"/>
    <w:rsid w:val="00437D02"/>
    <w:rsid w:val="00440C81"/>
    <w:rsid w:val="00442ED0"/>
    <w:rsid w:val="004569C8"/>
    <w:rsid w:val="004576AC"/>
    <w:rsid w:val="00457B77"/>
    <w:rsid w:val="00460A1D"/>
    <w:rsid w:val="00462B89"/>
    <w:rsid w:val="0046409B"/>
    <w:rsid w:val="00467784"/>
    <w:rsid w:val="00470FCE"/>
    <w:rsid w:val="00473277"/>
    <w:rsid w:val="004739BB"/>
    <w:rsid w:val="0047511F"/>
    <w:rsid w:val="0047626B"/>
    <w:rsid w:val="00477CBA"/>
    <w:rsid w:val="0048054E"/>
    <w:rsid w:val="00482D07"/>
    <w:rsid w:val="0048545A"/>
    <w:rsid w:val="00493AF6"/>
    <w:rsid w:val="0049733B"/>
    <w:rsid w:val="004976F6"/>
    <w:rsid w:val="004A294C"/>
    <w:rsid w:val="004A4085"/>
    <w:rsid w:val="004A5E5E"/>
    <w:rsid w:val="004B07FC"/>
    <w:rsid w:val="004B1D10"/>
    <w:rsid w:val="004B36E4"/>
    <w:rsid w:val="004C3EE2"/>
    <w:rsid w:val="004C4833"/>
    <w:rsid w:val="004C4884"/>
    <w:rsid w:val="004C4AFD"/>
    <w:rsid w:val="004D6DB4"/>
    <w:rsid w:val="004E2F9B"/>
    <w:rsid w:val="004E37BD"/>
    <w:rsid w:val="004E53D4"/>
    <w:rsid w:val="004F0A2F"/>
    <w:rsid w:val="004F263F"/>
    <w:rsid w:val="004F5A66"/>
    <w:rsid w:val="004F750F"/>
    <w:rsid w:val="00503BDD"/>
    <w:rsid w:val="00506111"/>
    <w:rsid w:val="005119FD"/>
    <w:rsid w:val="00512157"/>
    <w:rsid w:val="005156D3"/>
    <w:rsid w:val="00515F08"/>
    <w:rsid w:val="00516944"/>
    <w:rsid w:val="005205A1"/>
    <w:rsid w:val="00521703"/>
    <w:rsid w:val="00526AFD"/>
    <w:rsid w:val="005270F0"/>
    <w:rsid w:val="0052723E"/>
    <w:rsid w:val="00527977"/>
    <w:rsid w:val="00533008"/>
    <w:rsid w:val="0053312D"/>
    <w:rsid w:val="00535138"/>
    <w:rsid w:val="00536E1B"/>
    <w:rsid w:val="00540164"/>
    <w:rsid w:val="0054292E"/>
    <w:rsid w:val="005474F3"/>
    <w:rsid w:val="00551FA1"/>
    <w:rsid w:val="00552A9D"/>
    <w:rsid w:val="0055681B"/>
    <w:rsid w:val="00557AA6"/>
    <w:rsid w:val="005625B8"/>
    <w:rsid w:val="00576E35"/>
    <w:rsid w:val="00576E7C"/>
    <w:rsid w:val="00580E6A"/>
    <w:rsid w:val="0058375C"/>
    <w:rsid w:val="00583DB7"/>
    <w:rsid w:val="00583FAF"/>
    <w:rsid w:val="00584180"/>
    <w:rsid w:val="00586AAD"/>
    <w:rsid w:val="0059079D"/>
    <w:rsid w:val="00593D0F"/>
    <w:rsid w:val="005940CB"/>
    <w:rsid w:val="005A1E85"/>
    <w:rsid w:val="005A38A6"/>
    <w:rsid w:val="005A78E6"/>
    <w:rsid w:val="005B00CD"/>
    <w:rsid w:val="005B1C8B"/>
    <w:rsid w:val="005B24D0"/>
    <w:rsid w:val="005B28A2"/>
    <w:rsid w:val="005B5A55"/>
    <w:rsid w:val="005C1A37"/>
    <w:rsid w:val="005C35BB"/>
    <w:rsid w:val="005C38F8"/>
    <w:rsid w:val="005C4BCC"/>
    <w:rsid w:val="005C7E0F"/>
    <w:rsid w:val="005D3380"/>
    <w:rsid w:val="005D6018"/>
    <w:rsid w:val="005D6684"/>
    <w:rsid w:val="005D674C"/>
    <w:rsid w:val="005D7E43"/>
    <w:rsid w:val="005D7ECA"/>
    <w:rsid w:val="005E2D7A"/>
    <w:rsid w:val="005E3CC9"/>
    <w:rsid w:val="005E4294"/>
    <w:rsid w:val="005E4B94"/>
    <w:rsid w:val="005E6454"/>
    <w:rsid w:val="005E7898"/>
    <w:rsid w:val="005E7F9F"/>
    <w:rsid w:val="005F3677"/>
    <w:rsid w:val="005F3957"/>
    <w:rsid w:val="005F59D6"/>
    <w:rsid w:val="005F5A34"/>
    <w:rsid w:val="005F6254"/>
    <w:rsid w:val="005F667E"/>
    <w:rsid w:val="00604E39"/>
    <w:rsid w:val="00607A95"/>
    <w:rsid w:val="00607D06"/>
    <w:rsid w:val="0061239B"/>
    <w:rsid w:val="00613230"/>
    <w:rsid w:val="006151A9"/>
    <w:rsid w:val="00615CCC"/>
    <w:rsid w:val="0061613E"/>
    <w:rsid w:val="00620564"/>
    <w:rsid w:val="00621936"/>
    <w:rsid w:val="006226A3"/>
    <w:rsid w:val="00623168"/>
    <w:rsid w:val="006237D2"/>
    <w:rsid w:val="0062424E"/>
    <w:rsid w:val="0063139E"/>
    <w:rsid w:val="00632859"/>
    <w:rsid w:val="0063549A"/>
    <w:rsid w:val="0065424D"/>
    <w:rsid w:val="006576F3"/>
    <w:rsid w:val="00660580"/>
    <w:rsid w:val="00660E1D"/>
    <w:rsid w:val="00661279"/>
    <w:rsid w:val="00670005"/>
    <w:rsid w:val="00684A5F"/>
    <w:rsid w:val="00684E5B"/>
    <w:rsid w:val="006865F0"/>
    <w:rsid w:val="00687B32"/>
    <w:rsid w:val="00690628"/>
    <w:rsid w:val="006914A6"/>
    <w:rsid w:val="006914BD"/>
    <w:rsid w:val="00691A9F"/>
    <w:rsid w:val="00691D86"/>
    <w:rsid w:val="006921CC"/>
    <w:rsid w:val="006A00F0"/>
    <w:rsid w:val="006A0DD7"/>
    <w:rsid w:val="006A1679"/>
    <w:rsid w:val="006A3694"/>
    <w:rsid w:val="006A5777"/>
    <w:rsid w:val="006A5F77"/>
    <w:rsid w:val="006B2B62"/>
    <w:rsid w:val="006B2F4C"/>
    <w:rsid w:val="006C32E4"/>
    <w:rsid w:val="006D22AE"/>
    <w:rsid w:val="006D4A88"/>
    <w:rsid w:val="006D6FD3"/>
    <w:rsid w:val="006D7270"/>
    <w:rsid w:val="006E317C"/>
    <w:rsid w:val="006E4A57"/>
    <w:rsid w:val="006E6935"/>
    <w:rsid w:val="006E6AD7"/>
    <w:rsid w:val="006E7B89"/>
    <w:rsid w:val="006F0B75"/>
    <w:rsid w:val="006F1966"/>
    <w:rsid w:val="006F376D"/>
    <w:rsid w:val="006F5778"/>
    <w:rsid w:val="0070005A"/>
    <w:rsid w:val="007043BA"/>
    <w:rsid w:val="007111DD"/>
    <w:rsid w:val="00714FB6"/>
    <w:rsid w:val="0071552B"/>
    <w:rsid w:val="00716232"/>
    <w:rsid w:val="007177ED"/>
    <w:rsid w:val="00717874"/>
    <w:rsid w:val="0071797F"/>
    <w:rsid w:val="00723220"/>
    <w:rsid w:val="00724BD1"/>
    <w:rsid w:val="00735784"/>
    <w:rsid w:val="00743E9A"/>
    <w:rsid w:val="00745AEC"/>
    <w:rsid w:val="0075015B"/>
    <w:rsid w:val="00750C54"/>
    <w:rsid w:val="007526E5"/>
    <w:rsid w:val="00754EF3"/>
    <w:rsid w:val="0075692A"/>
    <w:rsid w:val="00764403"/>
    <w:rsid w:val="007709A1"/>
    <w:rsid w:val="00771176"/>
    <w:rsid w:val="007711B3"/>
    <w:rsid w:val="0077182B"/>
    <w:rsid w:val="00777DF8"/>
    <w:rsid w:val="0078101B"/>
    <w:rsid w:val="00782E07"/>
    <w:rsid w:val="00782F8A"/>
    <w:rsid w:val="0078569B"/>
    <w:rsid w:val="00787418"/>
    <w:rsid w:val="00790922"/>
    <w:rsid w:val="00791576"/>
    <w:rsid w:val="00791DCE"/>
    <w:rsid w:val="00792BEC"/>
    <w:rsid w:val="00794501"/>
    <w:rsid w:val="007969D6"/>
    <w:rsid w:val="00797F94"/>
    <w:rsid w:val="007A1501"/>
    <w:rsid w:val="007A247A"/>
    <w:rsid w:val="007A3B6E"/>
    <w:rsid w:val="007A6D51"/>
    <w:rsid w:val="007A7379"/>
    <w:rsid w:val="007B2767"/>
    <w:rsid w:val="007B29F9"/>
    <w:rsid w:val="007B7CB4"/>
    <w:rsid w:val="007C1E08"/>
    <w:rsid w:val="007C2567"/>
    <w:rsid w:val="007C49B0"/>
    <w:rsid w:val="007C4F82"/>
    <w:rsid w:val="007D1384"/>
    <w:rsid w:val="007D2E77"/>
    <w:rsid w:val="007D57B9"/>
    <w:rsid w:val="007E07B3"/>
    <w:rsid w:val="007E1A4F"/>
    <w:rsid w:val="007E51D7"/>
    <w:rsid w:val="007E5CFA"/>
    <w:rsid w:val="007E7C36"/>
    <w:rsid w:val="007F3EED"/>
    <w:rsid w:val="007F45B3"/>
    <w:rsid w:val="007F7735"/>
    <w:rsid w:val="0080114D"/>
    <w:rsid w:val="00802B48"/>
    <w:rsid w:val="00803BE0"/>
    <w:rsid w:val="0080505B"/>
    <w:rsid w:val="0080690C"/>
    <w:rsid w:val="00806AE4"/>
    <w:rsid w:val="0081098F"/>
    <w:rsid w:val="00813FB9"/>
    <w:rsid w:val="00814EF0"/>
    <w:rsid w:val="00815F20"/>
    <w:rsid w:val="0081719E"/>
    <w:rsid w:val="00817F85"/>
    <w:rsid w:val="00820DD9"/>
    <w:rsid w:val="008227F9"/>
    <w:rsid w:val="00823827"/>
    <w:rsid w:val="0082558F"/>
    <w:rsid w:val="00825B08"/>
    <w:rsid w:val="00827CC8"/>
    <w:rsid w:val="008314BB"/>
    <w:rsid w:val="008331EF"/>
    <w:rsid w:val="008343BD"/>
    <w:rsid w:val="0083446F"/>
    <w:rsid w:val="00836126"/>
    <w:rsid w:val="00846D2E"/>
    <w:rsid w:val="008474D4"/>
    <w:rsid w:val="00847BF3"/>
    <w:rsid w:val="008511AD"/>
    <w:rsid w:val="008531FD"/>
    <w:rsid w:val="00853344"/>
    <w:rsid w:val="00853D4C"/>
    <w:rsid w:val="00854146"/>
    <w:rsid w:val="00861417"/>
    <w:rsid w:val="00862176"/>
    <w:rsid w:val="008653D3"/>
    <w:rsid w:val="008702B4"/>
    <w:rsid w:val="00870B71"/>
    <w:rsid w:val="00871A87"/>
    <w:rsid w:val="0087242D"/>
    <w:rsid w:val="00872B0E"/>
    <w:rsid w:val="00877A72"/>
    <w:rsid w:val="00877E47"/>
    <w:rsid w:val="00882087"/>
    <w:rsid w:val="00885DA3"/>
    <w:rsid w:val="00885E0F"/>
    <w:rsid w:val="008923C8"/>
    <w:rsid w:val="008A13F0"/>
    <w:rsid w:val="008A400F"/>
    <w:rsid w:val="008A40B3"/>
    <w:rsid w:val="008A6B47"/>
    <w:rsid w:val="008A7464"/>
    <w:rsid w:val="008A7AB9"/>
    <w:rsid w:val="008B11A0"/>
    <w:rsid w:val="008B2712"/>
    <w:rsid w:val="008B4D15"/>
    <w:rsid w:val="008B5187"/>
    <w:rsid w:val="008C04B9"/>
    <w:rsid w:val="008C18A9"/>
    <w:rsid w:val="008C227F"/>
    <w:rsid w:val="008D0939"/>
    <w:rsid w:val="008D3CF2"/>
    <w:rsid w:val="008D3DE1"/>
    <w:rsid w:val="008D73A9"/>
    <w:rsid w:val="008D7409"/>
    <w:rsid w:val="008E3F7D"/>
    <w:rsid w:val="008E5042"/>
    <w:rsid w:val="008F08F3"/>
    <w:rsid w:val="008F1D8B"/>
    <w:rsid w:val="008F3958"/>
    <w:rsid w:val="008F622D"/>
    <w:rsid w:val="00900A88"/>
    <w:rsid w:val="0090213D"/>
    <w:rsid w:val="0090431A"/>
    <w:rsid w:val="00907057"/>
    <w:rsid w:val="009112D2"/>
    <w:rsid w:val="009113AA"/>
    <w:rsid w:val="00911E84"/>
    <w:rsid w:val="0091333A"/>
    <w:rsid w:val="00915A92"/>
    <w:rsid w:val="00916ADD"/>
    <w:rsid w:val="00922121"/>
    <w:rsid w:val="00923AE6"/>
    <w:rsid w:val="00925336"/>
    <w:rsid w:val="00927A52"/>
    <w:rsid w:val="0093050D"/>
    <w:rsid w:val="00930F86"/>
    <w:rsid w:val="009338A9"/>
    <w:rsid w:val="0094402A"/>
    <w:rsid w:val="0094596E"/>
    <w:rsid w:val="00950ACB"/>
    <w:rsid w:val="00950C79"/>
    <w:rsid w:val="00952030"/>
    <w:rsid w:val="00953671"/>
    <w:rsid w:val="0096164B"/>
    <w:rsid w:val="00964C3D"/>
    <w:rsid w:val="0096530D"/>
    <w:rsid w:val="00965B7E"/>
    <w:rsid w:val="00967854"/>
    <w:rsid w:val="00971E44"/>
    <w:rsid w:val="0097328E"/>
    <w:rsid w:val="00977E28"/>
    <w:rsid w:val="009841D5"/>
    <w:rsid w:val="00985620"/>
    <w:rsid w:val="009913DD"/>
    <w:rsid w:val="0099273F"/>
    <w:rsid w:val="00995B73"/>
    <w:rsid w:val="009A132C"/>
    <w:rsid w:val="009A4B4D"/>
    <w:rsid w:val="009B0F06"/>
    <w:rsid w:val="009B6361"/>
    <w:rsid w:val="009B7F71"/>
    <w:rsid w:val="009C015E"/>
    <w:rsid w:val="009C062C"/>
    <w:rsid w:val="009C4804"/>
    <w:rsid w:val="009D1D37"/>
    <w:rsid w:val="009D2EC4"/>
    <w:rsid w:val="009D54A4"/>
    <w:rsid w:val="009D7338"/>
    <w:rsid w:val="009E0CAC"/>
    <w:rsid w:val="009E346B"/>
    <w:rsid w:val="009E3E00"/>
    <w:rsid w:val="009E3F0C"/>
    <w:rsid w:val="009E400F"/>
    <w:rsid w:val="009F0E46"/>
    <w:rsid w:val="009F2685"/>
    <w:rsid w:val="009F277F"/>
    <w:rsid w:val="009F33FD"/>
    <w:rsid w:val="009F36D4"/>
    <w:rsid w:val="009F50B2"/>
    <w:rsid w:val="009F5C37"/>
    <w:rsid w:val="009F6986"/>
    <w:rsid w:val="009F6E40"/>
    <w:rsid w:val="009F7748"/>
    <w:rsid w:val="00A042CF"/>
    <w:rsid w:val="00A05198"/>
    <w:rsid w:val="00A10D99"/>
    <w:rsid w:val="00A111AE"/>
    <w:rsid w:val="00A13CAD"/>
    <w:rsid w:val="00A15159"/>
    <w:rsid w:val="00A157E8"/>
    <w:rsid w:val="00A172F6"/>
    <w:rsid w:val="00A17995"/>
    <w:rsid w:val="00A179E1"/>
    <w:rsid w:val="00A2286C"/>
    <w:rsid w:val="00A25399"/>
    <w:rsid w:val="00A3537C"/>
    <w:rsid w:val="00A35AB9"/>
    <w:rsid w:val="00A36429"/>
    <w:rsid w:val="00A36CC2"/>
    <w:rsid w:val="00A462B3"/>
    <w:rsid w:val="00A4774F"/>
    <w:rsid w:val="00A50E6C"/>
    <w:rsid w:val="00A512F1"/>
    <w:rsid w:val="00A53CFF"/>
    <w:rsid w:val="00A60A7D"/>
    <w:rsid w:val="00A62188"/>
    <w:rsid w:val="00A63251"/>
    <w:rsid w:val="00A705AE"/>
    <w:rsid w:val="00A7403D"/>
    <w:rsid w:val="00A75AD1"/>
    <w:rsid w:val="00A83114"/>
    <w:rsid w:val="00A90F4C"/>
    <w:rsid w:val="00A92570"/>
    <w:rsid w:val="00A93D36"/>
    <w:rsid w:val="00A945F0"/>
    <w:rsid w:val="00A966FD"/>
    <w:rsid w:val="00A96B6C"/>
    <w:rsid w:val="00AA2E03"/>
    <w:rsid w:val="00AA522C"/>
    <w:rsid w:val="00AA72E0"/>
    <w:rsid w:val="00AC16CC"/>
    <w:rsid w:val="00AC3C49"/>
    <w:rsid w:val="00AC577C"/>
    <w:rsid w:val="00AC5E69"/>
    <w:rsid w:val="00AC7594"/>
    <w:rsid w:val="00AD1B36"/>
    <w:rsid w:val="00AD1F5C"/>
    <w:rsid w:val="00AD2119"/>
    <w:rsid w:val="00AD4D41"/>
    <w:rsid w:val="00AD6AB5"/>
    <w:rsid w:val="00AE1416"/>
    <w:rsid w:val="00AE3D55"/>
    <w:rsid w:val="00AE4441"/>
    <w:rsid w:val="00AE4D25"/>
    <w:rsid w:val="00AE5E27"/>
    <w:rsid w:val="00AF1581"/>
    <w:rsid w:val="00AF3490"/>
    <w:rsid w:val="00AF504E"/>
    <w:rsid w:val="00AF537C"/>
    <w:rsid w:val="00AF7BC7"/>
    <w:rsid w:val="00B004BD"/>
    <w:rsid w:val="00B0432D"/>
    <w:rsid w:val="00B0749B"/>
    <w:rsid w:val="00B07934"/>
    <w:rsid w:val="00B10056"/>
    <w:rsid w:val="00B1255C"/>
    <w:rsid w:val="00B16ABA"/>
    <w:rsid w:val="00B20EF8"/>
    <w:rsid w:val="00B233D9"/>
    <w:rsid w:val="00B31D72"/>
    <w:rsid w:val="00B32BDD"/>
    <w:rsid w:val="00B33693"/>
    <w:rsid w:val="00B3413C"/>
    <w:rsid w:val="00B34AD3"/>
    <w:rsid w:val="00B40303"/>
    <w:rsid w:val="00B411E4"/>
    <w:rsid w:val="00B41674"/>
    <w:rsid w:val="00B42734"/>
    <w:rsid w:val="00B427F4"/>
    <w:rsid w:val="00B440E7"/>
    <w:rsid w:val="00B4480E"/>
    <w:rsid w:val="00B44F91"/>
    <w:rsid w:val="00B46DD3"/>
    <w:rsid w:val="00B521C4"/>
    <w:rsid w:val="00B547D2"/>
    <w:rsid w:val="00B55273"/>
    <w:rsid w:val="00B55A0F"/>
    <w:rsid w:val="00B55AC7"/>
    <w:rsid w:val="00B57F51"/>
    <w:rsid w:val="00B62EFF"/>
    <w:rsid w:val="00B658AC"/>
    <w:rsid w:val="00B66BBE"/>
    <w:rsid w:val="00B67EB8"/>
    <w:rsid w:val="00B74C91"/>
    <w:rsid w:val="00B815AC"/>
    <w:rsid w:val="00B84E95"/>
    <w:rsid w:val="00B859A1"/>
    <w:rsid w:val="00B87155"/>
    <w:rsid w:val="00B908E2"/>
    <w:rsid w:val="00B91CAB"/>
    <w:rsid w:val="00B9571A"/>
    <w:rsid w:val="00B95FEA"/>
    <w:rsid w:val="00B976BD"/>
    <w:rsid w:val="00BA2CF6"/>
    <w:rsid w:val="00BA7C86"/>
    <w:rsid w:val="00BC01D5"/>
    <w:rsid w:val="00BC2BD3"/>
    <w:rsid w:val="00BC4963"/>
    <w:rsid w:val="00BD08F4"/>
    <w:rsid w:val="00BD2133"/>
    <w:rsid w:val="00BD2B7E"/>
    <w:rsid w:val="00BD2F24"/>
    <w:rsid w:val="00BD36A9"/>
    <w:rsid w:val="00BD4338"/>
    <w:rsid w:val="00BD6B2B"/>
    <w:rsid w:val="00BD6E23"/>
    <w:rsid w:val="00BE22C0"/>
    <w:rsid w:val="00BE6214"/>
    <w:rsid w:val="00BE7127"/>
    <w:rsid w:val="00BE7780"/>
    <w:rsid w:val="00BF0426"/>
    <w:rsid w:val="00BF2021"/>
    <w:rsid w:val="00BF3A92"/>
    <w:rsid w:val="00BF49EB"/>
    <w:rsid w:val="00BF64C8"/>
    <w:rsid w:val="00C007C9"/>
    <w:rsid w:val="00C02B19"/>
    <w:rsid w:val="00C03D70"/>
    <w:rsid w:val="00C05944"/>
    <w:rsid w:val="00C07E42"/>
    <w:rsid w:val="00C12B18"/>
    <w:rsid w:val="00C14A9B"/>
    <w:rsid w:val="00C150AE"/>
    <w:rsid w:val="00C150FF"/>
    <w:rsid w:val="00C17005"/>
    <w:rsid w:val="00C205D5"/>
    <w:rsid w:val="00C228D2"/>
    <w:rsid w:val="00C244E1"/>
    <w:rsid w:val="00C26FC6"/>
    <w:rsid w:val="00C30AF6"/>
    <w:rsid w:val="00C32D63"/>
    <w:rsid w:val="00C33060"/>
    <w:rsid w:val="00C34FAE"/>
    <w:rsid w:val="00C36BBB"/>
    <w:rsid w:val="00C4118D"/>
    <w:rsid w:val="00C417FD"/>
    <w:rsid w:val="00C41F90"/>
    <w:rsid w:val="00C44916"/>
    <w:rsid w:val="00C47D1E"/>
    <w:rsid w:val="00C504FB"/>
    <w:rsid w:val="00C5156C"/>
    <w:rsid w:val="00C54065"/>
    <w:rsid w:val="00C5551A"/>
    <w:rsid w:val="00C57614"/>
    <w:rsid w:val="00C64524"/>
    <w:rsid w:val="00C64A96"/>
    <w:rsid w:val="00C67AE8"/>
    <w:rsid w:val="00C7004A"/>
    <w:rsid w:val="00C71D22"/>
    <w:rsid w:val="00C72149"/>
    <w:rsid w:val="00C727A3"/>
    <w:rsid w:val="00C744A8"/>
    <w:rsid w:val="00C7563F"/>
    <w:rsid w:val="00C80D32"/>
    <w:rsid w:val="00C8132B"/>
    <w:rsid w:val="00C845A5"/>
    <w:rsid w:val="00C8514D"/>
    <w:rsid w:val="00C85348"/>
    <w:rsid w:val="00C87E96"/>
    <w:rsid w:val="00C91D4D"/>
    <w:rsid w:val="00C9645A"/>
    <w:rsid w:val="00C973D8"/>
    <w:rsid w:val="00C97C24"/>
    <w:rsid w:val="00CA0F7E"/>
    <w:rsid w:val="00CA4616"/>
    <w:rsid w:val="00CA5985"/>
    <w:rsid w:val="00CA6839"/>
    <w:rsid w:val="00CB3595"/>
    <w:rsid w:val="00CB4D88"/>
    <w:rsid w:val="00CB7389"/>
    <w:rsid w:val="00CC675E"/>
    <w:rsid w:val="00CD0447"/>
    <w:rsid w:val="00CD047A"/>
    <w:rsid w:val="00CD11A1"/>
    <w:rsid w:val="00CD162A"/>
    <w:rsid w:val="00CD1D09"/>
    <w:rsid w:val="00CD207D"/>
    <w:rsid w:val="00CD4239"/>
    <w:rsid w:val="00CD6AFE"/>
    <w:rsid w:val="00CE31B7"/>
    <w:rsid w:val="00CE3AAA"/>
    <w:rsid w:val="00CE556C"/>
    <w:rsid w:val="00CE6897"/>
    <w:rsid w:val="00CE71B7"/>
    <w:rsid w:val="00CF047A"/>
    <w:rsid w:val="00CF21FC"/>
    <w:rsid w:val="00CF2F07"/>
    <w:rsid w:val="00CF4DD0"/>
    <w:rsid w:val="00D02516"/>
    <w:rsid w:val="00D06656"/>
    <w:rsid w:val="00D11A9D"/>
    <w:rsid w:val="00D13CB3"/>
    <w:rsid w:val="00D13EB2"/>
    <w:rsid w:val="00D21024"/>
    <w:rsid w:val="00D21EF9"/>
    <w:rsid w:val="00D226D5"/>
    <w:rsid w:val="00D250E2"/>
    <w:rsid w:val="00D2751B"/>
    <w:rsid w:val="00D302E2"/>
    <w:rsid w:val="00D30B35"/>
    <w:rsid w:val="00D313B5"/>
    <w:rsid w:val="00D34548"/>
    <w:rsid w:val="00D364FE"/>
    <w:rsid w:val="00D37497"/>
    <w:rsid w:val="00D37791"/>
    <w:rsid w:val="00D464C5"/>
    <w:rsid w:val="00D47A32"/>
    <w:rsid w:val="00D47E88"/>
    <w:rsid w:val="00D509B6"/>
    <w:rsid w:val="00D5221F"/>
    <w:rsid w:val="00D52685"/>
    <w:rsid w:val="00D53CD5"/>
    <w:rsid w:val="00D5474E"/>
    <w:rsid w:val="00D5730C"/>
    <w:rsid w:val="00D57595"/>
    <w:rsid w:val="00D57E39"/>
    <w:rsid w:val="00D60FC8"/>
    <w:rsid w:val="00D61EBE"/>
    <w:rsid w:val="00D65125"/>
    <w:rsid w:val="00D656AF"/>
    <w:rsid w:val="00D74BEF"/>
    <w:rsid w:val="00D75029"/>
    <w:rsid w:val="00D75A1B"/>
    <w:rsid w:val="00D75AE9"/>
    <w:rsid w:val="00D75AEC"/>
    <w:rsid w:val="00D77CBC"/>
    <w:rsid w:val="00D81138"/>
    <w:rsid w:val="00D812E8"/>
    <w:rsid w:val="00D86AC6"/>
    <w:rsid w:val="00D87BBF"/>
    <w:rsid w:val="00D92E7A"/>
    <w:rsid w:val="00D93D8F"/>
    <w:rsid w:val="00D96090"/>
    <w:rsid w:val="00D9689A"/>
    <w:rsid w:val="00DA3620"/>
    <w:rsid w:val="00DA5E1C"/>
    <w:rsid w:val="00DA6499"/>
    <w:rsid w:val="00DA7198"/>
    <w:rsid w:val="00DB08F7"/>
    <w:rsid w:val="00DB1589"/>
    <w:rsid w:val="00DB1D5B"/>
    <w:rsid w:val="00DB3F56"/>
    <w:rsid w:val="00DB5757"/>
    <w:rsid w:val="00DB5A1E"/>
    <w:rsid w:val="00DB643A"/>
    <w:rsid w:val="00DC168E"/>
    <w:rsid w:val="00DC45B5"/>
    <w:rsid w:val="00DC4F12"/>
    <w:rsid w:val="00DC6040"/>
    <w:rsid w:val="00DD2BAD"/>
    <w:rsid w:val="00DD315C"/>
    <w:rsid w:val="00DE1AE1"/>
    <w:rsid w:val="00DE6CCB"/>
    <w:rsid w:val="00DE7B68"/>
    <w:rsid w:val="00DF169E"/>
    <w:rsid w:val="00DF1F8D"/>
    <w:rsid w:val="00DF3870"/>
    <w:rsid w:val="00DF704C"/>
    <w:rsid w:val="00E0098C"/>
    <w:rsid w:val="00E026F0"/>
    <w:rsid w:val="00E04962"/>
    <w:rsid w:val="00E04D29"/>
    <w:rsid w:val="00E06516"/>
    <w:rsid w:val="00E10003"/>
    <w:rsid w:val="00E12F10"/>
    <w:rsid w:val="00E136EB"/>
    <w:rsid w:val="00E17A4E"/>
    <w:rsid w:val="00E17CC3"/>
    <w:rsid w:val="00E2340F"/>
    <w:rsid w:val="00E24672"/>
    <w:rsid w:val="00E3115E"/>
    <w:rsid w:val="00E316B5"/>
    <w:rsid w:val="00E31E65"/>
    <w:rsid w:val="00E32940"/>
    <w:rsid w:val="00E330F5"/>
    <w:rsid w:val="00E33213"/>
    <w:rsid w:val="00E44E34"/>
    <w:rsid w:val="00E46F39"/>
    <w:rsid w:val="00E47BF8"/>
    <w:rsid w:val="00E52AB7"/>
    <w:rsid w:val="00E535E2"/>
    <w:rsid w:val="00E53A2A"/>
    <w:rsid w:val="00E6189B"/>
    <w:rsid w:val="00E65B84"/>
    <w:rsid w:val="00E778AA"/>
    <w:rsid w:val="00E810F1"/>
    <w:rsid w:val="00E8122E"/>
    <w:rsid w:val="00E820EB"/>
    <w:rsid w:val="00E9594E"/>
    <w:rsid w:val="00EA0410"/>
    <w:rsid w:val="00EA0459"/>
    <w:rsid w:val="00EA1940"/>
    <w:rsid w:val="00EA2078"/>
    <w:rsid w:val="00EA2767"/>
    <w:rsid w:val="00EA3A47"/>
    <w:rsid w:val="00EA3CBE"/>
    <w:rsid w:val="00EA3E79"/>
    <w:rsid w:val="00EA7993"/>
    <w:rsid w:val="00EB1911"/>
    <w:rsid w:val="00EB19F8"/>
    <w:rsid w:val="00EB48F9"/>
    <w:rsid w:val="00EB5046"/>
    <w:rsid w:val="00EC157D"/>
    <w:rsid w:val="00EC21AF"/>
    <w:rsid w:val="00EC4C59"/>
    <w:rsid w:val="00EC63FA"/>
    <w:rsid w:val="00EC658C"/>
    <w:rsid w:val="00EC6827"/>
    <w:rsid w:val="00ED4995"/>
    <w:rsid w:val="00ED5C0B"/>
    <w:rsid w:val="00ED6FCA"/>
    <w:rsid w:val="00EE258E"/>
    <w:rsid w:val="00EE2AE6"/>
    <w:rsid w:val="00EE2BEC"/>
    <w:rsid w:val="00EE3F4E"/>
    <w:rsid w:val="00EE447B"/>
    <w:rsid w:val="00EE7A22"/>
    <w:rsid w:val="00EF2A01"/>
    <w:rsid w:val="00EF47F9"/>
    <w:rsid w:val="00EF7587"/>
    <w:rsid w:val="00F011EE"/>
    <w:rsid w:val="00F0122D"/>
    <w:rsid w:val="00F05438"/>
    <w:rsid w:val="00F06DE8"/>
    <w:rsid w:val="00F07C45"/>
    <w:rsid w:val="00F123BC"/>
    <w:rsid w:val="00F13A42"/>
    <w:rsid w:val="00F15A5F"/>
    <w:rsid w:val="00F167D6"/>
    <w:rsid w:val="00F171E4"/>
    <w:rsid w:val="00F21E26"/>
    <w:rsid w:val="00F24CAC"/>
    <w:rsid w:val="00F262EA"/>
    <w:rsid w:val="00F26448"/>
    <w:rsid w:val="00F26B4C"/>
    <w:rsid w:val="00F27A3B"/>
    <w:rsid w:val="00F32AE0"/>
    <w:rsid w:val="00F41ED4"/>
    <w:rsid w:val="00F4365A"/>
    <w:rsid w:val="00F451AC"/>
    <w:rsid w:val="00F5104C"/>
    <w:rsid w:val="00F54012"/>
    <w:rsid w:val="00F63D05"/>
    <w:rsid w:val="00F6581A"/>
    <w:rsid w:val="00F6592C"/>
    <w:rsid w:val="00F6670F"/>
    <w:rsid w:val="00F67255"/>
    <w:rsid w:val="00F71E54"/>
    <w:rsid w:val="00F7448B"/>
    <w:rsid w:val="00F75673"/>
    <w:rsid w:val="00F76F7B"/>
    <w:rsid w:val="00F825BD"/>
    <w:rsid w:val="00F849DD"/>
    <w:rsid w:val="00F87AD8"/>
    <w:rsid w:val="00F942D9"/>
    <w:rsid w:val="00F94954"/>
    <w:rsid w:val="00F96F8A"/>
    <w:rsid w:val="00FA09F9"/>
    <w:rsid w:val="00FA3046"/>
    <w:rsid w:val="00FA320D"/>
    <w:rsid w:val="00FA59CB"/>
    <w:rsid w:val="00FB3398"/>
    <w:rsid w:val="00FB71AF"/>
    <w:rsid w:val="00FC1FEA"/>
    <w:rsid w:val="00FC2A6D"/>
    <w:rsid w:val="00FC7FF9"/>
    <w:rsid w:val="00FD129D"/>
    <w:rsid w:val="00FD1EEE"/>
    <w:rsid w:val="00FD28F4"/>
    <w:rsid w:val="00FD5EC4"/>
    <w:rsid w:val="00FD703B"/>
    <w:rsid w:val="00FE3405"/>
    <w:rsid w:val="00FE4C54"/>
    <w:rsid w:val="00FE5BCD"/>
    <w:rsid w:val="00FE7399"/>
    <w:rsid w:val="00FE7EB9"/>
    <w:rsid w:val="00FF0694"/>
    <w:rsid w:val="00FF0F18"/>
    <w:rsid w:val="00FF1696"/>
    <w:rsid w:val="00FF2318"/>
    <w:rsid w:val="00FF4607"/>
    <w:rsid w:val="00FF67B6"/>
    <w:rsid w:val="00FF694F"/>
    <w:rsid w:val="00FF7E87"/>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3347828D"/>
  <w15:docId w15:val="{CCF2DF0E-00D1-40EA-8604-DF5B38E0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iPriority="39" w:unhideWhenUsed="1"/>
    <w:lsdException w:name="toc 6" w:semiHidden="1"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2"/>
    <w:qFormat/>
    <w:rsid w:val="00A05198"/>
    <w:rPr>
      <w:rFonts w:ascii="Aptos" w:hAnsi="Aptos"/>
      <w:color w:val="090916"/>
      <w:sz w:val="22"/>
      <w:szCs w:val="24"/>
      <w:lang w:eastAsia="en-GB"/>
    </w:rPr>
  </w:style>
  <w:style w:type="paragraph" w:styleId="Heading1">
    <w:name w:val="heading 1"/>
    <w:basedOn w:val="Normal"/>
    <w:next w:val="BodyText"/>
    <w:qFormat/>
    <w:rsid w:val="00A05198"/>
    <w:pPr>
      <w:keepNext/>
      <w:numPr>
        <w:numId w:val="39"/>
      </w:numPr>
      <w:tabs>
        <w:tab w:val="left" w:pos="851"/>
      </w:tabs>
      <w:spacing w:before="240" w:after="60"/>
      <w:outlineLvl w:val="0"/>
    </w:pPr>
    <w:rPr>
      <w:rFonts w:cs="Arial"/>
      <w:bCs/>
      <w:color w:val="1822F8"/>
      <w:kern w:val="32"/>
      <w:sz w:val="32"/>
      <w:szCs w:val="32"/>
    </w:rPr>
  </w:style>
  <w:style w:type="paragraph" w:styleId="Heading2">
    <w:name w:val="heading 2"/>
    <w:basedOn w:val="Normal"/>
    <w:next w:val="BodyText"/>
    <w:qFormat/>
    <w:rsid w:val="00A05198"/>
    <w:pPr>
      <w:keepNext/>
      <w:numPr>
        <w:ilvl w:val="1"/>
        <w:numId w:val="39"/>
      </w:numPr>
      <w:tabs>
        <w:tab w:val="left" w:pos="851"/>
      </w:tabs>
      <w:spacing w:before="240" w:after="60"/>
      <w:outlineLvl w:val="1"/>
    </w:pPr>
    <w:rPr>
      <w:rFonts w:cs="Arial"/>
      <w:bCs/>
      <w:iCs/>
      <w:color w:val="1822F8"/>
      <w:sz w:val="28"/>
      <w:szCs w:val="28"/>
    </w:rPr>
  </w:style>
  <w:style w:type="paragraph" w:styleId="Heading3">
    <w:name w:val="heading 3"/>
    <w:basedOn w:val="Normal"/>
    <w:next w:val="BodyText"/>
    <w:qFormat/>
    <w:rsid w:val="00A05198"/>
    <w:pPr>
      <w:keepNext/>
      <w:numPr>
        <w:ilvl w:val="2"/>
        <w:numId w:val="39"/>
      </w:numPr>
      <w:spacing w:before="240" w:after="60"/>
      <w:outlineLvl w:val="2"/>
    </w:pPr>
    <w:rPr>
      <w:rFonts w:cs="Arial"/>
      <w:bCs/>
      <w:color w:val="1822F8"/>
      <w:sz w:val="24"/>
      <w:szCs w:val="26"/>
    </w:rPr>
  </w:style>
  <w:style w:type="paragraph" w:styleId="Heading4">
    <w:name w:val="heading 4"/>
    <w:next w:val="BodyText"/>
    <w:qFormat/>
    <w:rsid w:val="00A05198"/>
    <w:pPr>
      <w:keepNext/>
      <w:spacing w:before="240" w:after="60"/>
      <w:outlineLvl w:val="3"/>
    </w:pPr>
    <w:rPr>
      <w:rFonts w:ascii="Aptos" w:hAnsi="Aptos" w:cs="Calibri"/>
      <w:bCs/>
      <w:color w:val="1822F8"/>
      <w:sz w:val="32"/>
      <w:szCs w:val="28"/>
      <w:lang w:eastAsia="en-GB"/>
    </w:rPr>
  </w:style>
  <w:style w:type="paragraph" w:styleId="Heading5">
    <w:name w:val="heading 5"/>
    <w:next w:val="BodyText"/>
    <w:qFormat/>
    <w:rsid w:val="00A05198"/>
    <w:pPr>
      <w:keepNext/>
      <w:spacing w:before="240" w:after="60"/>
      <w:outlineLvl w:val="4"/>
    </w:pPr>
    <w:rPr>
      <w:rFonts w:ascii="Aptos" w:hAnsi="Aptos"/>
      <w:bCs/>
      <w:iCs/>
      <w:color w:val="1822F8"/>
      <w:sz w:val="28"/>
      <w:szCs w:val="26"/>
      <w:lang w:eastAsia="en-GB"/>
    </w:rPr>
  </w:style>
  <w:style w:type="paragraph" w:styleId="Heading6">
    <w:name w:val="heading 6"/>
    <w:next w:val="BodyText"/>
    <w:qFormat/>
    <w:rsid w:val="00A05198"/>
    <w:pPr>
      <w:keepNext/>
      <w:spacing w:before="240" w:after="60"/>
      <w:outlineLvl w:val="5"/>
    </w:pPr>
    <w:rPr>
      <w:rFonts w:ascii="Aptos" w:hAnsi="Aptos" w:cs="Calibri"/>
      <w:color w:val="1822F8"/>
      <w:sz w:val="24"/>
      <w:szCs w:val="22"/>
      <w:lang w:eastAsia="en-GB"/>
    </w:rPr>
  </w:style>
  <w:style w:type="paragraph" w:styleId="Heading7">
    <w:name w:val="heading 7"/>
    <w:next w:val="Normal"/>
    <w:qFormat/>
    <w:rsid w:val="00A05198"/>
    <w:pPr>
      <w:keepNext/>
      <w:pageBreakBefore/>
      <w:numPr>
        <w:numId w:val="33"/>
      </w:numPr>
      <w:spacing w:before="240" w:after="60" w:line="400" w:lineRule="atLeast"/>
      <w:outlineLvl w:val="6"/>
    </w:pPr>
    <w:rPr>
      <w:rFonts w:ascii="Aptos" w:hAnsi="Aptos"/>
      <w:color w:val="1822F8"/>
      <w:sz w:val="32"/>
      <w:lang w:eastAsia="en-GB"/>
    </w:rPr>
  </w:style>
  <w:style w:type="paragraph" w:styleId="Heading8">
    <w:name w:val="heading 8"/>
    <w:basedOn w:val="Normal"/>
    <w:next w:val="Normal"/>
    <w:semiHidden/>
    <w:rsid w:val="00871A87"/>
    <w:pPr>
      <w:spacing w:before="240" w:after="60"/>
      <w:outlineLvl w:val="7"/>
    </w:pPr>
    <w:rPr>
      <w:rFonts w:ascii="Times New Roman" w:hAnsi="Times New Roman"/>
      <w:i/>
      <w:iCs/>
      <w:sz w:val="24"/>
    </w:rPr>
  </w:style>
  <w:style w:type="paragraph" w:styleId="Heading9">
    <w:name w:val="heading 9"/>
    <w:basedOn w:val="Normal"/>
    <w:next w:val="Normal"/>
    <w:semiHidden/>
    <w:rsid w:val="00871A87"/>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90F4C"/>
    <w:pPr>
      <w:spacing w:after="180" w:line="288" w:lineRule="atLeast"/>
    </w:pPr>
    <w:rPr>
      <w:rFonts w:cstheme="minorHAnsi"/>
    </w:rPr>
  </w:style>
  <w:style w:type="character" w:customStyle="1" w:styleId="BodyTextChar">
    <w:name w:val="Body Text Char"/>
    <w:basedOn w:val="DefaultParagraphFont"/>
    <w:link w:val="BodyText"/>
    <w:rsid w:val="00A90F4C"/>
    <w:rPr>
      <w:rFonts w:ascii="Aptos" w:hAnsi="Aptos" w:cstheme="minorHAnsi"/>
      <w:color w:val="090916"/>
      <w:sz w:val="22"/>
      <w:szCs w:val="24"/>
      <w:lang w:eastAsia="en-GB"/>
    </w:rPr>
  </w:style>
  <w:style w:type="paragraph" w:styleId="BodyTextIndent">
    <w:name w:val="Body Text Indent"/>
    <w:basedOn w:val="Normal"/>
    <w:link w:val="BodyTextIndentChar"/>
    <w:semiHidden/>
    <w:rsid w:val="00871A87"/>
    <w:pPr>
      <w:spacing w:after="240" w:line="288" w:lineRule="auto"/>
      <w:ind w:left="851"/>
    </w:pPr>
  </w:style>
  <w:style w:type="character" w:styleId="FollowedHyperlink">
    <w:name w:val="FollowedHyperlink"/>
    <w:basedOn w:val="DefaultParagraphFont"/>
    <w:semiHidden/>
    <w:rsid w:val="00871A87"/>
    <w:rPr>
      <w:color w:val="800080"/>
      <w:u w:val="single"/>
    </w:rPr>
  </w:style>
  <w:style w:type="paragraph" w:styleId="Footer">
    <w:name w:val="footer"/>
    <w:basedOn w:val="Normal"/>
    <w:semiHidden/>
    <w:rsid w:val="00871A87"/>
    <w:pPr>
      <w:tabs>
        <w:tab w:val="center" w:pos="4153"/>
        <w:tab w:val="right" w:pos="8306"/>
      </w:tabs>
    </w:pPr>
    <w:rPr>
      <w:sz w:val="20"/>
    </w:rPr>
  </w:style>
  <w:style w:type="paragraph" w:styleId="Header">
    <w:name w:val="header"/>
    <w:basedOn w:val="Normal"/>
    <w:link w:val="HeaderChar"/>
    <w:semiHidden/>
    <w:rsid w:val="00871A87"/>
    <w:pPr>
      <w:tabs>
        <w:tab w:val="center" w:pos="4153"/>
        <w:tab w:val="right" w:pos="8306"/>
      </w:tabs>
    </w:pPr>
  </w:style>
  <w:style w:type="character" w:styleId="PageNumber">
    <w:name w:val="page number"/>
    <w:basedOn w:val="DefaultParagraphFont"/>
    <w:semiHidden/>
    <w:rsid w:val="00871A87"/>
  </w:style>
  <w:style w:type="paragraph" w:styleId="PlainText">
    <w:name w:val="Plain Text"/>
    <w:basedOn w:val="Normal"/>
    <w:semiHidden/>
    <w:rsid w:val="00871A87"/>
    <w:rPr>
      <w:rFonts w:ascii="Courier New" w:hAnsi="Courier New" w:cs="Courier New"/>
      <w:sz w:val="20"/>
      <w:szCs w:val="20"/>
    </w:rPr>
  </w:style>
  <w:style w:type="paragraph" w:customStyle="1" w:styleId="Numberedpara-Level1">
    <w:name w:val="Numbered para - Level 1"/>
    <w:basedOn w:val="BodyText"/>
    <w:semiHidden/>
    <w:rsid w:val="00D226D5"/>
    <w:pPr>
      <w:numPr>
        <w:numId w:val="1"/>
      </w:numPr>
    </w:pPr>
  </w:style>
  <w:style w:type="paragraph" w:customStyle="1" w:styleId="Numberedpara-Level2">
    <w:name w:val="Numbered para - Level 2"/>
    <w:basedOn w:val="BodyText"/>
    <w:semiHidden/>
    <w:rsid w:val="00D226D5"/>
    <w:pPr>
      <w:numPr>
        <w:ilvl w:val="1"/>
        <w:numId w:val="1"/>
      </w:numPr>
      <w:tabs>
        <w:tab w:val="clear" w:pos="567"/>
        <w:tab w:val="num" w:pos="0"/>
      </w:tabs>
      <w:ind w:left="0" w:firstLine="0"/>
    </w:pPr>
  </w:style>
  <w:style w:type="paragraph" w:customStyle="1" w:styleId="Numberedpara-Level3">
    <w:name w:val="Numbered para - Level 3"/>
    <w:basedOn w:val="BodyText"/>
    <w:semiHidden/>
    <w:rsid w:val="00D226D5"/>
    <w:pPr>
      <w:numPr>
        <w:ilvl w:val="2"/>
        <w:numId w:val="1"/>
      </w:numPr>
    </w:pPr>
  </w:style>
  <w:style w:type="paragraph" w:customStyle="1" w:styleId="BulletLevel1">
    <w:name w:val="Bullet Level 1"/>
    <w:basedOn w:val="BodyText"/>
    <w:uiPriority w:val="4"/>
    <w:qFormat/>
    <w:rsid w:val="00A05198"/>
    <w:pPr>
      <w:numPr>
        <w:numId w:val="9"/>
      </w:numPr>
    </w:pPr>
  </w:style>
  <w:style w:type="paragraph" w:customStyle="1" w:styleId="BulletLevel2">
    <w:name w:val="Bullet Level 2"/>
    <w:basedOn w:val="BodyText"/>
    <w:uiPriority w:val="5"/>
    <w:qFormat/>
    <w:rsid w:val="00A05198"/>
    <w:pPr>
      <w:numPr>
        <w:ilvl w:val="1"/>
        <w:numId w:val="9"/>
      </w:numPr>
    </w:pPr>
  </w:style>
  <w:style w:type="paragraph" w:customStyle="1" w:styleId="Quotations">
    <w:name w:val="Quotations"/>
    <w:basedOn w:val="BodyText"/>
    <w:uiPriority w:val="7"/>
    <w:qFormat/>
    <w:rsid w:val="00871A87"/>
    <w:pPr>
      <w:ind w:left="567"/>
      <w:jc w:val="both"/>
    </w:pPr>
    <w:rPr>
      <w:i/>
      <w:sz w:val="20"/>
    </w:rPr>
  </w:style>
  <w:style w:type="paragraph" w:customStyle="1" w:styleId="zInstructions">
    <w:name w:val="z_Instructions"/>
    <w:basedOn w:val="BodyText"/>
    <w:rsid w:val="000D26F8"/>
    <w:rPr>
      <w:i/>
      <w:color w:val="FF0000"/>
      <w:sz w:val="20"/>
    </w:rPr>
  </w:style>
  <w:style w:type="paragraph" w:customStyle="1" w:styleId="Numberedlist">
    <w:name w:val="Numbered list"/>
    <w:basedOn w:val="BodyText"/>
    <w:uiPriority w:val="6"/>
    <w:semiHidden/>
    <w:rsid w:val="002D7842"/>
    <w:pPr>
      <w:numPr>
        <w:numId w:val="8"/>
      </w:numPr>
    </w:pPr>
  </w:style>
  <w:style w:type="paragraph" w:customStyle="1" w:styleId="Alphalist">
    <w:name w:val="Alpha list"/>
    <w:basedOn w:val="BodyText"/>
    <w:semiHidden/>
    <w:rsid w:val="00C7563F"/>
    <w:pPr>
      <w:numPr>
        <w:numId w:val="2"/>
      </w:numPr>
      <w:tabs>
        <w:tab w:val="left" w:pos="992"/>
      </w:tabs>
    </w:pPr>
  </w:style>
  <w:style w:type="paragraph" w:styleId="BodyTextIndent3">
    <w:name w:val="Body Text Indent 3"/>
    <w:basedOn w:val="Normal"/>
    <w:semiHidden/>
    <w:rsid w:val="00871A87"/>
    <w:pPr>
      <w:spacing w:after="120"/>
      <w:ind w:left="283"/>
    </w:pPr>
    <w:rPr>
      <w:sz w:val="16"/>
      <w:szCs w:val="16"/>
    </w:rPr>
  </w:style>
  <w:style w:type="paragraph" w:styleId="Closing">
    <w:name w:val="Closing"/>
    <w:basedOn w:val="Normal"/>
    <w:semiHidden/>
    <w:rsid w:val="00871A87"/>
    <w:pPr>
      <w:ind w:left="4252"/>
    </w:pPr>
  </w:style>
  <w:style w:type="paragraph" w:styleId="Date">
    <w:name w:val="Date"/>
    <w:basedOn w:val="Normal"/>
    <w:next w:val="Normal"/>
    <w:semiHidden/>
    <w:rsid w:val="00871A87"/>
  </w:style>
  <w:style w:type="paragraph" w:styleId="E-mailSignature">
    <w:name w:val="E-mail Signature"/>
    <w:basedOn w:val="Normal"/>
    <w:semiHidden/>
    <w:rsid w:val="00871A87"/>
  </w:style>
  <w:style w:type="character" w:styleId="Emphasis">
    <w:name w:val="Emphasis"/>
    <w:basedOn w:val="DefaultParagraphFont"/>
    <w:semiHidden/>
    <w:rsid w:val="00871A87"/>
    <w:rPr>
      <w:i/>
      <w:iCs/>
    </w:rPr>
  </w:style>
  <w:style w:type="paragraph" w:styleId="EnvelopeAddress">
    <w:name w:val="envelope address"/>
    <w:basedOn w:val="Normal"/>
    <w:semiHidden/>
    <w:rsid w:val="00871A87"/>
    <w:pPr>
      <w:framePr w:w="7920" w:h="1980" w:hRule="exact" w:hSpace="180" w:wrap="auto" w:hAnchor="page" w:xAlign="center" w:yAlign="bottom"/>
      <w:ind w:left="2880"/>
    </w:pPr>
    <w:rPr>
      <w:rFonts w:cs="Arial"/>
      <w:sz w:val="24"/>
    </w:rPr>
  </w:style>
  <w:style w:type="paragraph" w:styleId="EnvelopeReturn">
    <w:name w:val="envelope return"/>
    <w:basedOn w:val="Normal"/>
    <w:semiHidden/>
    <w:rsid w:val="00871A87"/>
    <w:rPr>
      <w:rFonts w:cs="Arial"/>
      <w:sz w:val="20"/>
      <w:szCs w:val="20"/>
    </w:rPr>
  </w:style>
  <w:style w:type="character" w:styleId="HTMLAcronym">
    <w:name w:val="HTML Acronym"/>
    <w:basedOn w:val="DefaultParagraphFont"/>
    <w:semiHidden/>
    <w:rsid w:val="00871A87"/>
  </w:style>
  <w:style w:type="paragraph" w:styleId="HTMLAddress">
    <w:name w:val="HTML Address"/>
    <w:basedOn w:val="Normal"/>
    <w:semiHidden/>
    <w:rsid w:val="00871A87"/>
    <w:rPr>
      <w:i/>
      <w:iCs/>
    </w:rPr>
  </w:style>
  <w:style w:type="character" w:styleId="HTMLCite">
    <w:name w:val="HTML Cite"/>
    <w:basedOn w:val="DefaultParagraphFont"/>
    <w:semiHidden/>
    <w:rsid w:val="00871A87"/>
    <w:rPr>
      <w:i/>
      <w:iCs/>
    </w:rPr>
  </w:style>
  <w:style w:type="character" w:styleId="HTMLCode">
    <w:name w:val="HTML Code"/>
    <w:basedOn w:val="DefaultParagraphFont"/>
    <w:semiHidden/>
    <w:rsid w:val="00871A87"/>
    <w:rPr>
      <w:rFonts w:ascii="Courier New" w:hAnsi="Courier New" w:cs="Courier New"/>
      <w:sz w:val="20"/>
      <w:szCs w:val="20"/>
    </w:rPr>
  </w:style>
  <w:style w:type="character" w:styleId="HTMLDefinition">
    <w:name w:val="HTML Definition"/>
    <w:basedOn w:val="DefaultParagraphFont"/>
    <w:semiHidden/>
    <w:rsid w:val="00871A87"/>
    <w:rPr>
      <w:i/>
      <w:iCs/>
    </w:rPr>
  </w:style>
  <w:style w:type="character" w:styleId="HTMLKeyboard">
    <w:name w:val="HTML Keyboard"/>
    <w:basedOn w:val="DefaultParagraphFont"/>
    <w:semiHidden/>
    <w:rsid w:val="00871A87"/>
    <w:rPr>
      <w:rFonts w:ascii="Courier New" w:hAnsi="Courier New" w:cs="Courier New"/>
      <w:sz w:val="20"/>
      <w:szCs w:val="20"/>
    </w:rPr>
  </w:style>
  <w:style w:type="paragraph" w:styleId="HTMLPreformatted">
    <w:name w:val="HTML Preformatted"/>
    <w:basedOn w:val="Normal"/>
    <w:semiHidden/>
    <w:rsid w:val="00871A87"/>
    <w:rPr>
      <w:rFonts w:ascii="Courier New" w:hAnsi="Courier New" w:cs="Courier New"/>
      <w:sz w:val="20"/>
      <w:szCs w:val="20"/>
    </w:rPr>
  </w:style>
  <w:style w:type="character" w:styleId="HTMLSample">
    <w:name w:val="HTML Sample"/>
    <w:basedOn w:val="DefaultParagraphFont"/>
    <w:semiHidden/>
    <w:rsid w:val="00871A87"/>
    <w:rPr>
      <w:rFonts w:ascii="Courier New" w:hAnsi="Courier New" w:cs="Courier New"/>
    </w:rPr>
  </w:style>
  <w:style w:type="character" w:styleId="HTMLTypewriter">
    <w:name w:val="HTML Typewriter"/>
    <w:basedOn w:val="DefaultParagraphFont"/>
    <w:semiHidden/>
    <w:rsid w:val="00871A87"/>
    <w:rPr>
      <w:rFonts w:ascii="Courier New" w:hAnsi="Courier New" w:cs="Courier New"/>
      <w:sz w:val="20"/>
      <w:szCs w:val="20"/>
    </w:rPr>
  </w:style>
  <w:style w:type="character" w:styleId="HTMLVariable">
    <w:name w:val="HTML Variable"/>
    <w:basedOn w:val="DefaultParagraphFont"/>
    <w:semiHidden/>
    <w:rsid w:val="00871A87"/>
    <w:rPr>
      <w:i/>
      <w:iCs/>
    </w:rPr>
  </w:style>
  <w:style w:type="character" w:styleId="Hyperlink">
    <w:name w:val="Hyperlink"/>
    <w:basedOn w:val="DefaultParagraphFont"/>
    <w:uiPriority w:val="99"/>
    <w:rsid w:val="00871A87"/>
    <w:rPr>
      <w:color w:val="0000FF"/>
      <w:u w:val="single"/>
    </w:rPr>
  </w:style>
  <w:style w:type="character" w:styleId="LineNumber">
    <w:name w:val="line number"/>
    <w:basedOn w:val="DefaultParagraphFont"/>
    <w:semiHidden/>
    <w:rsid w:val="00871A87"/>
  </w:style>
  <w:style w:type="paragraph" w:styleId="List">
    <w:name w:val="List"/>
    <w:basedOn w:val="Normal"/>
    <w:semiHidden/>
    <w:rsid w:val="00871A87"/>
    <w:pPr>
      <w:ind w:left="283" w:hanging="283"/>
    </w:pPr>
  </w:style>
  <w:style w:type="paragraph" w:styleId="List2">
    <w:name w:val="List 2"/>
    <w:basedOn w:val="Normal"/>
    <w:semiHidden/>
    <w:rsid w:val="00871A87"/>
    <w:pPr>
      <w:ind w:left="566" w:hanging="283"/>
    </w:pPr>
  </w:style>
  <w:style w:type="paragraph" w:styleId="List3">
    <w:name w:val="List 3"/>
    <w:basedOn w:val="Normal"/>
    <w:semiHidden/>
    <w:rsid w:val="00871A87"/>
    <w:pPr>
      <w:ind w:left="849" w:hanging="283"/>
    </w:pPr>
  </w:style>
  <w:style w:type="paragraph" w:styleId="List4">
    <w:name w:val="List 4"/>
    <w:basedOn w:val="Normal"/>
    <w:semiHidden/>
    <w:rsid w:val="00871A87"/>
    <w:pPr>
      <w:ind w:left="1132" w:hanging="283"/>
    </w:pPr>
  </w:style>
  <w:style w:type="paragraph" w:styleId="List5">
    <w:name w:val="List 5"/>
    <w:basedOn w:val="Normal"/>
    <w:semiHidden/>
    <w:rsid w:val="00871A87"/>
    <w:pPr>
      <w:ind w:left="1415" w:hanging="283"/>
    </w:pPr>
  </w:style>
  <w:style w:type="character" w:styleId="CommentReference">
    <w:name w:val="annotation reference"/>
    <w:basedOn w:val="DefaultParagraphFont"/>
    <w:uiPriority w:val="99"/>
    <w:semiHidden/>
    <w:rsid w:val="005F3677"/>
    <w:rPr>
      <w:sz w:val="16"/>
      <w:szCs w:val="16"/>
    </w:rPr>
  </w:style>
  <w:style w:type="paragraph" w:styleId="CommentText">
    <w:name w:val="annotation text"/>
    <w:basedOn w:val="Normal"/>
    <w:link w:val="CommentTextChar"/>
    <w:uiPriority w:val="99"/>
    <w:semiHidden/>
    <w:rsid w:val="005F3677"/>
    <w:rPr>
      <w:sz w:val="20"/>
      <w:szCs w:val="20"/>
    </w:rPr>
  </w:style>
  <w:style w:type="paragraph" w:styleId="ListBullet3">
    <w:name w:val="List Bullet 3"/>
    <w:basedOn w:val="Normal"/>
    <w:semiHidden/>
    <w:rsid w:val="00871A87"/>
  </w:style>
  <w:style w:type="paragraph" w:styleId="ListBullet4">
    <w:name w:val="List Bullet 4"/>
    <w:basedOn w:val="Normal"/>
    <w:semiHidden/>
    <w:rsid w:val="00871A87"/>
  </w:style>
  <w:style w:type="paragraph" w:styleId="ListBullet5">
    <w:name w:val="List Bullet 5"/>
    <w:basedOn w:val="Normal"/>
    <w:semiHidden/>
    <w:rsid w:val="00871A87"/>
  </w:style>
  <w:style w:type="paragraph" w:styleId="ListContinue">
    <w:name w:val="List Continue"/>
    <w:basedOn w:val="Normal"/>
    <w:semiHidden/>
    <w:rsid w:val="00871A87"/>
    <w:pPr>
      <w:spacing w:after="120"/>
      <w:ind w:left="283"/>
    </w:pPr>
  </w:style>
  <w:style w:type="paragraph" w:styleId="ListContinue2">
    <w:name w:val="List Continue 2"/>
    <w:basedOn w:val="Normal"/>
    <w:semiHidden/>
    <w:rsid w:val="00871A87"/>
    <w:pPr>
      <w:spacing w:after="120"/>
      <w:ind w:left="566"/>
    </w:pPr>
  </w:style>
  <w:style w:type="paragraph" w:styleId="ListContinue3">
    <w:name w:val="List Continue 3"/>
    <w:basedOn w:val="Normal"/>
    <w:semiHidden/>
    <w:rsid w:val="00871A87"/>
    <w:pPr>
      <w:spacing w:after="120"/>
      <w:ind w:left="849"/>
    </w:pPr>
  </w:style>
  <w:style w:type="paragraph" w:styleId="ListContinue4">
    <w:name w:val="List Continue 4"/>
    <w:basedOn w:val="Normal"/>
    <w:semiHidden/>
    <w:rsid w:val="00871A87"/>
    <w:pPr>
      <w:spacing w:after="120"/>
      <w:ind w:left="1132"/>
    </w:pPr>
  </w:style>
  <w:style w:type="paragraph" w:styleId="ListContinue5">
    <w:name w:val="List Continue 5"/>
    <w:basedOn w:val="Normal"/>
    <w:semiHidden/>
    <w:rsid w:val="00871A87"/>
    <w:pPr>
      <w:spacing w:after="120"/>
      <w:ind w:left="1415"/>
    </w:pPr>
  </w:style>
  <w:style w:type="paragraph" w:styleId="ListNumber">
    <w:name w:val="List Number"/>
    <w:basedOn w:val="Normal"/>
    <w:semiHidden/>
    <w:rsid w:val="00871A87"/>
  </w:style>
  <w:style w:type="paragraph" w:styleId="ListNumber2">
    <w:name w:val="List Number 2"/>
    <w:basedOn w:val="Normal"/>
    <w:semiHidden/>
    <w:rsid w:val="00871A87"/>
  </w:style>
  <w:style w:type="paragraph" w:styleId="ListNumber3">
    <w:name w:val="List Number 3"/>
    <w:basedOn w:val="Normal"/>
    <w:semiHidden/>
    <w:rsid w:val="00871A87"/>
  </w:style>
  <w:style w:type="paragraph" w:styleId="ListNumber4">
    <w:name w:val="List Number 4"/>
    <w:basedOn w:val="Normal"/>
    <w:semiHidden/>
    <w:rsid w:val="00871A87"/>
  </w:style>
  <w:style w:type="paragraph" w:styleId="ListNumber5">
    <w:name w:val="List Number 5"/>
    <w:basedOn w:val="Normal"/>
    <w:semiHidden/>
    <w:rsid w:val="00871A87"/>
  </w:style>
  <w:style w:type="paragraph" w:styleId="MessageHeader">
    <w:name w:val="Message Header"/>
    <w:basedOn w:val="Normal"/>
    <w:semiHidden/>
    <w:rsid w:val="00871A87"/>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ormalWeb">
    <w:name w:val="Normal (Web)"/>
    <w:basedOn w:val="Normal"/>
    <w:uiPriority w:val="99"/>
    <w:semiHidden/>
    <w:rsid w:val="00871A87"/>
    <w:rPr>
      <w:rFonts w:ascii="Times New Roman" w:hAnsi="Times New Roman"/>
      <w:sz w:val="24"/>
    </w:rPr>
  </w:style>
  <w:style w:type="paragraph" w:styleId="NormalIndent">
    <w:name w:val="Normal Indent"/>
    <w:basedOn w:val="Normal"/>
    <w:semiHidden/>
    <w:rsid w:val="00871A87"/>
    <w:pPr>
      <w:ind w:left="567"/>
    </w:pPr>
  </w:style>
  <w:style w:type="paragraph" w:styleId="NoteHeading">
    <w:name w:val="Note Heading"/>
    <w:basedOn w:val="Normal"/>
    <w:next w:val="Normal"/>
    <w:semiHidden/>
    <w:rsid w:val="00871A87"/>
  </w:style>
  <w:style w:type="paragraph" w:styleId="Salutation">
    <w:name w:val="Salutation"/>
    <w:basedOn w:val="Normal"/>
    <w:next w:val="Normal"/>
    <w:semiHidden/>
    <w:rsid w:val="00871A87"/>
  </w:style>
  <w:style w:type="paragraph" w:styleId="Signature">
    <w:name w:val="Signature"/>
    <w:basedOn w:val="Normal"/>
    <w:semiHidden/>
    <w:rsid w:val="00871A87"/>
    <w:pPr>
      <w:ind w:left="4252"/>
    </w:pPr>
  </w:style>
  <w:style w:type="character" w:styleId="Strong">
    <w:name w:val="Strong"/>
    <w:basedOn w:val="DefaultParagraphFont"/>
    <w:semiHidden/>
    <w:rsid w:val="00871A87"/>
    <w:rPr>
      <w:b/>
      <w:bCs/>
    </w:rPr>
  </w:style>
  <w:style w:type="paragraph" w:styleId="Subtitle">
    <w:name w:val="Subtitle"/>
    <w:basedOn w:val="Normal"/>
    <w:semiHidden/>
    <w:rsid w:val="00871A87"/>
    <w:pPr>
      <w:spacing w:after="60"/>
      <w:jc w:val="center"/>
      <w:outlineLvl w:val="1"/>
    </w:pPr>
    <w:rPr>
      <w:rFonts w:cs="Arial"/>
      <w:sz w:val="24"/>
    </w:rPr>
  </w:style>
  <w:style w:type="table" w:styleId="Table3Deffects1">
    <w:name w:val="Table 3D effects 1"/>
    <w:basedOn w:val="TableNormal"/>
    <w:semiHidden/>
    <w:rsid w:val="00871A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71A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71A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71A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71A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71A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71A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71A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71A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71A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71A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71A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71A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71A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71A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71A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71A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71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71A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71A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71A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71A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71A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71A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71A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71A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71A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71A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71A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71A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71A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71A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71A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71A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71A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71A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71A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71A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71A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71A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71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71A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71A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71A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rsid w:val="00871A87"/>
    <w:pPr>
      <w:spacing w:before="240" w:after="60"/>
      <w:jc w:val="center"/>
      <w:outlineLvl w:val="0"/>
    </w:pPr>
    <w:rPr>
      <w:rFonts w:cs="Arial"/>
      <w:b/>
      <w:bCs/>
      <w:kern w:val="28"/>
      <w:sz w:val="32"/>
      <w:szCs w:val="32"/>
    </w:rPr>
  </w:style>
  <w:style w:type="paragraph" w:customStyle="1" w:styleId="zReportTitle">
    <w:name w:val="z_Report Title"/>
    <w:basedOn w:val="BodyText"/>
    <w:next w:val="zReportDate"/>
    <w:autoRedefine/>
    <w:semiHidden/>
    <w:rsid w:val="009F36D4"/>
    <w:pPr>
      <w:spacing w:before="4400" w:after="240" w:line="240" w:lineRule="auto"/>
      <w:jc w:val="center"/>
    </w:pPr>
    <w:rPr>
      <w:b/>
      <w:bCs/>
      <w:color w:val="1822F8"/>
      <w:sz w:val="64"/>
      <w:szCs w:val="20"/>
    </w:rPr>
  </w:style>
  <w:style w:type="paragraph" w:customStyle="1" w:styleId="zReportDate">
    <w:name w:val="z_Report Date"/>
    <w:basedOn w:val="BodyText"/>
    <w:next w:val="Normal"/>
    <w:semiHidden/>
    <w:rsid w:val="00717874"/>
    <w:pPr>
      <w:jc w:val="center"/>
    </w:pPr>
    <w:rPr>
      <w:i/>
      <w:sz w:val="32"/>
      <w:szCs w:val="32"/>
    </w:rPr>
  </w:style>
  <w:style w:type="paragraph" w:customStyle="1" w:styleId="zReportSubtitle">
    <w:name w:val="z_Report Subtitle"/>
    <w:basedOn w:val="BodyText"/>
    <w:semiHidden/>
    <w:rsid w:val="003707D8"/>
    <w:pPr>
      <w:keepNext/>
      <w:spacing w:after="480"/>
      <w:jc w:val="center"/>
    </w:pPr>
    <w:rPr>
      <w:rFonts w:ascii="Calibri Light" w:hAnsi="Calibri Light"/>
      <w:color w:val="0038A8"/>
      <w:sz w:val="40"/>
      <w:szCs w:val="40"/>
    </w:rPr>
  </w:style>
  <w:style w:type="paragraph" w:customStyle="1" w:styleId="zReportcoverdetail">
    <w:name w:val="z_Report cover detail"/>
    <w:basedOn w:val="Footer"/>
    <w:semiHidden/>
    <w:rsid w:val="00BD6B2B"/>
    <w:pPr>
      <w:tabs>
        <w:tab w:val="clear" w:pos="4153"/>
        <w:tab w:val="clear" w:pos="8306"/>
      </w:tabs>
      <w:spacing w:after="180"/>
    </w:pPr>
  </w:style>
  <w:style w:type="paragraph" w:customStyle="1" w:styleId="zBodySpacebefore">
    <w:name w:val="z_Body Space before"/>
    <w:basedOn w:val="BodyText"/>
    <w:semiHidden/>
    <w:rsid w:val="0048545A"/>
    <w:pPr>
      <w:spacing w:before="360" w:after="120"/>
    </w:pPr>
    <w:rPr>
      <w:szCs w:val="20"/>
      <w:lang w:eastAsia="en-US"/>
    </w:rPr>
  </w:style>
  <w:style w:type="paragraph" w:customStyle="1" w:styleId="zCopyright">
    <w:name w:val="z_Copyright"/>
    <w:basedOn w:val="BodyText"/>
    <w:semiHidden/>
    <w:rsid w:val="00360F0A"/>
    <w:pPr>
      <w:pBdr>
        <w:top w:val="single" w:sz="4" w:space="6" w:color="auto"/>
      </w:pBdr>
      <w:spacing w:after="360" w:line="240" w:lineRule="auto"/>
    </w:pPr>
    <w:rPr>
      <w:sz w:val="20"/>
    </w:rPr>
  </w:style>
  <w:style w:type="paragraph" w:customStyle="1" w:styleId="zCovercaption">
    <w:name w:val="z_Cover caption"/>
    <w:basedOn w:val="BodyText"/>
    <w:link w:val="zCovercaptionChar"/>
    <w:semiHidden/>
    <w:rsid w:val="00C64524"/>
    <w:pPr>
      <w:keepNext/>
      <w:spacing w:before="240" w:after="60"/>
    </w:pPr>
    <w:rPr>
      <w:color w:val="0038A8"/>
    </w:rPr>
  </w:style>
  <w:style w:type="paragraph" w:customStyle="1" w:styleId="zNIWAAddress">
    <w:name w:val="z_NIWA Address"/>
    <w:basedOn w:val="Normal"/>
    <w:semiHidden/>
    <w:rsid w:val="0090213D"/>
    <w:rPr>
      <w:sz w:val="18"/>
    </w:rPr>
  </w:style>
  <w:style w:type="paragraph" w:customStyle="1" w:styleId="zCoverpicture">
    <w:name w:val="z_Cover picture"/>
    <w:basedOn w:val="BodyText"/>
    <w:semiHidden/>
    <w:rsid w:val="00583FAF"/>
    <w:pPr>
      <w:spacing w:before="480" w:after="0"/>
      <w:jc w:val="center"/>
    </w:pPr>
  </w:style>
  <w:style w:type="paragraph" w:customStyle="1" w:styleId="zHeaderOdd">
    <w:name w:val="z_Header Odd"/>
    <w:basedOn w:val="BodyText"/>
    <w:semiHidden/>
    <w:rsid w:val="00C17005"/>
    <w:pPr>
      <w:spacing w:after="0"/>
      <w:jc w:val="right"/>
    </w:pPr>
    <w:rPr>
      <w:sz w:val="20"/>
      <w:szCs w:val="20"/>
    </w:rPr>
  </w:style>
  <w:style w:type="paragraph" w:customStyle="1" w:styleId="zFooterOddPortrait">
    <w:name w:val="z_Footer Odd Portrait"/>
    <w:basedOn w:val="BodyText"/>
    <w:rsid w:val="005F6254"/>
    <w:pPr>
      <w:pBdr>
        <w:top w:val="single" w:sz="4" w:space="4" w:color="auto"/>
      </w:pBdr>
      <w:tabs>
        <w:tab w:val="right" w:pos="9072"/>
      </w:tabs>
      <w:spacing w:after="0"/>
    </w:pPr>
    <w:rPr>
      <w:sz w:val="20"/>
      <w:szCs w:val="20"/>
    </w:rPr>
  </w:style>
  <w:style w:type="paragraph" w:customStyle="1" w:styleId="zExecSummaryheading">
    <w:name w:val="z_Exec Summary heading"/>
    <w:basedOn w:val="BodyText"/>
    <w:next w:val="BodyText"/>
    <w:semiHidden/>
    <w:rsid w:val="00E17A4E"/>
    <w:pPr>
      <w:keepNext/>
      <w:spacing w:after="60"/>
      <w:outlineLvl w:val="0"/>
    </w:pPr>
    <w:rPr>
      <w:color w:val="0038A8"/>
      <w:sz w:val="32"/>
    </w:rPr>
  </w:style>
  <w:style w:type="paragraph" w:customStyle="1" w:styleId="zHeaderEven">
    <w:name w:val="z_Header Even"/>
    <w:basedOn w:val="BodyText"/>
    <w:semiHidden/>
    <w:rsid w:val="00C17005"/>
    <w:pPr>
      <w:spacing w:after="0"/>
    </w:pPr>
    <w:rPr>
      <w:sz w:val="20"/>
      <w:szCs w:val="20"/>
    </w:rPr>
  </w:style>
  <w:style w:type="paragraph" w:customStyle="1" w:styleId="zFooterEvenLandscape">
    <w:name w:val="z_Footer Even Landscape"/>
    <w:basedOn w:val="BodyText"/>
    <w:rsid w:val="00687B32"/>
    <w:pPr>
      <w:pBdr>
        <w:top w:val="single" w:sz="4" w:space="4" w:color="auto"/>
      </w:pBdr>
      <w:tabs>
        <w:tab w:val="right" w:pos="14005"/>
      </w:tabs>
      <w:spacing w:after="0"/>
    </w:pPr>
    <w:rPr>
      <w:sz w:val="20"/>
      <w:szCs w:val="20"/>
    </w:rPr>
  </w:style>
  <w:style w:type="paragraph" w:customStyle="1" w:styleId="zFooterEvenPortrait">
    <w:name w:val="z_Footer Even Portrait"/>
    <w:basedOn w:val="BodyText"/>
    <w:semiHidden/>
    <w:rsid w:val="005F6254"/>
    <w:pPr>
      <w:pBdr>
        <w:top w:val="single" w:sz="4" w:space="4" w:color="auto"/>
      </w:pBdr>
      <w:tabs>
        <w:tab w:val="right" w:pos="9072"/>
      </w:tabs>
      <w:spacing w:after="0"/>
    </w:pPr>
    <w:rPr>
      <w:sz w:val="20"/>
      <w:szCs w:val="20"/>
    </w:rPr>
  </w:style>
  <w:style w:type="paragraph" w:customStyle="1" w:styleId="zFooterOddLandscape">
    <w:name w:val="z_Footer Odd Landscape"/>
    <w:basedOn w:val="BodyText"/>
    <w:rsid w:val="00687B32"/>
    <w:pPr>
      <w:pBdr>
        <w:top w:val="single" w:sz="4" w:space="4" w:color="auto"/>
      </w:pBdr>
      <w:tabs>
        <w:tab w:val="right" w:pos="14005"/>
      </w:tabs>
      <w:spacing w:after="0"/>
    </w:pPr>
    <w:rPr>
      <w:sz w:val="20"/>
      <w:szCs w:val="20"/>
    </w:rPr>
  </w:style>
  <w:style w:type="paragraph" w:customStyle="1" w:styleId="zGlossarytext">
    <w:name w:val="z_Glossary text"/>
    <w:basedOn w:val="BodyText"/>
    <w:semiHidden/>
    <w:rsid w:val="003E43AD"/>
    <w:pPr>
      <w:spacing w:after="0" w:line="300" w:lineRule="atLeast"/>
    </w:pPr>
  </w:style>
  <w:style w:type="paragraph" w:customStyle="1" w:styleId="zGlossaryitem">
    <w:name w:val="z_Glossary item"/>
    <w:basedOn w:val="BodyText"/>
    <w:semiHidden/>
    <w:rsid w:val="00BD36A9"/>
    <w:pPr>
      <w:spacing w:after="0" w:line="300" w:lineRule="atLeast"/>
    </w:pPr>
  </w:style>
  <w:style w:type="paragraph" w:styleId="TOCHeading">
    <w:name w:val="TOC Heading"/>
    <w:basedOn w:val="BodyText"/>
    <w:next w:val="BodyText"/>
    <w:semiHidden/>
    <w:rsid w:val="003E43AD"/>
    <w:pPr>
      <w:keepNext/>
      <w:pageBreakBefore/>
      <w:spacing w:after="200"/>
    </w:pPr>
    <w:rPr>
      <w:rFonts w:ascii="Arial Black" w:hAnsi="Arial Black"/>
      <w:sz w:val="32"/>
      <w:szCs w:val="20"/>
    </w:rPr>
  </w:style>
  <w:style w:type="paragraph" w:customStyle="1" w:styleId="Quotation">
    <w:name w:val="Quotation"/>
    <w:basedOn w:val="BodyText"/>
    <w:semiHidden/>
    <w:rsid w:val="00AF3490"/>
    <w:pPr>
      <w:ind w:left="567"/>
    </w:pPr>
    <w:rPr>
      <w:i/>
      <w:sz w:val="20"/>
    </w:rPr>
  </w:style>
  <w:style w:type="paragraph" w:styleId="TOC1">
    <w:name w:val="toc 1"/>
    <w:basedOn w:val="BodyText"/>
    <w:uiPriority w:val="39"/>
    <w:rsid w:val="00D65125"/>
    <w:pPr>
      <w:tabs>
        <w:tab w:val="left" w:pos="567"/>
        <w:tab w:val="right" w:leader="dot" w:pos="9072"/>
      </w:tabs>
      <w:spacing w:before="240" w:after="60"/>
      <w:ind w:left="567" w:right="567" w:hanging="567"/>
    </w:pPr>
    <w:rPr>
      <w:b/>
    </w:rPr>
  </w:style>
  <w:style w:type="paragraph" w:styleId="TOC2">
    <w:name w:val="toc 2"/>
    <w:basedOn w:val="BodyText"/>
    <w:uiPriority w:val="39"/>
    <w:rsid w:val="00D65125"/>
    <w:pPr>
      <w:tabs>
        <w:tab w:val="right" w:leader="dot" w:pos="9072"/>
      </w:tabs>
      <w:spacing w:before="120" w:after="0"/>
      <w:ind w:left="1134" w:right="567" w:hanging="567"/>
    </w:pPr>
    <w:rPr>
      <w:szCs w:val="20"/>
    </w:rPr>
  </w:style>
  <w:style w:type="paragraph" w:styleId="TableofFigures">
    <w:name w:val="table of figures"/>
    <w:basedOn w:val="Normal"/>
    <w:next w:val="Normal"/>
    <w:semiHidden/>
    <w:rsid w:val="00225654"/>
    <w:pPr>
      <w:tabs>
        <w:tab w:val="right" w:pos="9072"/>
      </w:tabs>
      <w:spacing w:before="40"/>
      <w:ind w:left="1418" w:right="567" w:hanging="1418"/>
    </w:pPr>
    <w:rPr>
      <w:szCs w:val="20"/>
    </w:rPr>
  </w:style>
  <w:style w:type="paragraph" w:customStyle="1" w:styleId="zTablesfiguresHeading">
    <w:name w:val="z_Tables/figures Heading"/>
    <w:basedOn w:val="BodyText"/>
    <w:next w:val="BodyText"/>
    <w:semiHidden/>
    <w:rsid w:val="00E17A4E"/>
    <w:pPr>
      <w:keepNext/>
      <w:spacing w:before="240" w:after="60"/>
    </w:pPr>
    <w:rPr>
      <w:color w:val="0038A8"/>
      <w:szCs w:val="20"/>
    </w:rPr>
  </w:style>
  <w:style w:type="paragraph" w:styleId="TOC6">
    <w:name w:val="toc 6"/>
    <w:basedOn w:val="TOC3"/>
    <w:semiHidden/>
    <w:rsid w:val="00D65125"/>
    <w:pPr>
      <w:tabs>
        <w:tab w:val="clear" w:pos="1985"/>
      </w:tabs>
      <w:ind w:left="1134" w:firstLine="0"/>
    </w:pPr>
  </w:style>
  <w:style w:type="paragraph" w:customStyle="1" w:styleId="zTableheading">
    <w:name w:val="z_Table heading"/>
    <w:basedOn w:val="zTablebodytext"/>
    <w:semiHidden/>
    <w:rsid w:val="00DA3620"/>
    <w:pPr>
      <w:keepNext/>
      <w:jc w:val="center"/>
    </w:pPr>
    <w:rPr>
      <w:b/>
      <w:color w:val="0038A8"/>
    </w:rPr>
  </w:style>
  <w:style w:type="paragraph" w:customStyle="1" w:styleId="zContactinformation">
    <w:name w:val="z_Contact information"/>
    <w:basedOn w:val="Normal"/>
    <w:next w:val="Normal"/>
    <w:semiHidden/>
    <w:rsid w:val="00B0432D"/>
    <w:rPr>
      <w:caps/>
      <w:color w:val="0038A8"/>
      <w:sz w:val="18"/>
    </w:rPr>
  </w:style>
  <w:style w:type="paragraph" w:customStyle="1" w:styleId="zTablebodytext">
    <w:name w:val="z_Table body text"/>
    <w:basedOn w:val="BodyText"/>
    <w:semiHidden/>
    <w:rsid w:val="00DE1AE1"/>
    <w:pPr>
      <w:spacing w:before="60" w:after="60" w:line="240" w:lineRule="auto"/>
    </w:pPr>
    <w:rPr>
      <w:sz w:val="18"/>
    </w:rPr>
  </w:style>
  <w:style w:type="paragraph" w:customStyle="1" w:styleId="AppendixHeading2">
    <w:name w:val="Appendix Heading 2"/>
    <w:next w:val="BodyText"/>
    <w:semiHidden/>
    <w:rsid w:val="00FF4607"/>
    <w:rPr>
      <w:rFonts w:ascii="Aptos" w:hAnsi="Aptos" w:cs="Arial"/>
      <w:bCs/>
      <w:iCs/>
      <w:color w:val="1822F8"/>
      <w:sz w:val="28"/>
      <w:szCs w:val="28"/>
      <w:lang w:eastAsia="en-GB"/>
    </w:rPr>
  </w:style>
  <w:style w:type="paragraph" w:customStyle="1" w:styleId="AppendixHeading3">
    <w:name w:val="Appendix Heading 3"/>
    <w:next w:val="BodyText"/>
    <w:semiHidden/>
    <w:rsid w:val="008C227F"/>
    <w:rPr>
      <w:rFonts w:ascii="Aptos" w:hAnsi="Aptos" w:cs="Arial"/>
      <w:bCs/>
      <w:color w:val="1822F8"/>
      <w:sz w:val="24"/>
      <w:szCs w:val="26"/>
      <w:lang w:eastAsia="en-GB"/>
    </w:rPr>
  </w:style>
  <w:style w:type="paragraph" w:customStyle="1" w:styleId="zAddress">
    <w:name w:val="z_Address"/>
    <w:basedOn w:val="Normal"/>
    <w:semiHidden/>
    <w:rsid w:val="00C34FAE"/>
    <w:pPr>
      <w:ind w:right="-851"/>
      <w:jc w:val="right"/>
    </w:pPr>
    <w:rPr>
      <w:color w:val="0038A8"/>
      <w:spacing w:val="2"/>
      <w:sz w:val="16"/>
    </w:rPr>
  </w:style>
  <w:style w:type="character" w:customStyle="1" w:styleId="zCovercaptionChar">
    <w:name w:val="z_Cover caption Char"/>
    <w:basedOn w:val="BodyTextChar"/>
    <w:link w:val="zCovercaption"/>
    <w:semiHidden/>
    <w:rsid w:val="00C64524"/>
    <w:rPr>
      <w:rFonts w:ascii="Calibri" w:hAnsi="Calibri" w:cstheme="minorHAnsi"/>
      <w:color w:val="0038A8"/>
      <w:sz w:val="22"/>
      <w:szCs w:val="24"/>
      <w:lang w:eastAsia="en-GB"/>
    </w:rPr>
  </w:style>
  <w:style w:type="paragraph" w:styleId="TOC3">
    <w:name w:val="toc 3"/>
    <w:basedOn w:val="Normal"/>
    <w:next w:val="Normal"/>
    <w:semiHidden/>
    <w:rsid w:val="00D65125"/>
    <w:pPr>
      <w:tabs>
        <w:tab w:val="left" w:pos="1985"/>
        <w:tab w:val="right" w:leader="dot" w:pos="9072"/>
      </w:tabs>
      <w:spacing w:before="60" w:after="60"/>
      <w:ind w:left="1985" w:right="567" w:hanging="851"/>
    </w:pPr>
  </w:style>
  <w:style w:type="paragraph" w:styleId="Caption">
    <w:name w:val="caption"/>
    <w:basedOn w:val="Normal"/>
    <w:next w:val="BodyText"/>
    <w:semiHidden/>
    <w:rsid w:val="00551FA1"/>
    <w:pPr>
      <w:keepNext/>
      <w:tabs>
        <w:tab w:val="left" w:pos="1134"/>
      </w:tabs>
      <w:spacing w:before="240" w:after="60"/>
    </w:pPr>
    <w:rPr>
      <w:b/>
      <w:bCs/>
      <w:sz w:val="20"/>
      <w:szCs w:val="20"/>
    </w:rPr>
  </w:style>
  <w:style w:type="paragraph" w:customStyle="1" w:styleId="zSource">
    <w:name w:val="z_Source"/>
    <w:basedOn w:val="BodyText"/>
    <w:semiHidden/>
    <w:rsid w:val="00EE2BEC"/>
    <w:pPr>
      <w:tabs>
        <w:tab w:val="left" w:pos="1134"/>
      </w:tabs>
      <w:spacing w:before="120" w:after="240" w:line="240" w:lineRule="auto"/>
      <w:ind w:left="1134" w:hanging="1134"/>
    </w:pPr>
    <w:rPr>
      <w:sz w:val="18"/>
    </w:rPr>
  </w:style>
  <w:style w:type="paragraph" w:styleId="FootnoteText">
    <w:name w:val="footnote text"/>
    <w:basedOn w:val="Normal"/>
    <w:semiHidden/>
    <w:rsid w:val="000C1EC0"/>
    <w:rPr>
      <w:sz w:val="16"/>
      <w:szCs w:val="20"/>
    </w:rPr>
  </w:style>
  <w:style w:type="paragraph" w:customStyle="1" w:styleId="zContents">
    <w:name w:val="z_Contents"/>
    <w:basedOn w:val="zExecSummaryheading"/>
    <w:next w:val="BodyText"/>
    <w:semiHidden/>
    <w:rsid w:val="00E17A4E"/>
    <w:pPr>
      <w:outlineLvl w:val="9"/>
    </w:pPr>
    <w:rPr>
      <w:b/>
    </w:rPr>
  </w:style>
  <w:style w:type="paragraph" w:customStyle="1" w:styleId="CaptionText">
    <w:name w:val="CaptionText"/>
    <w:basedOn w:val="BodyText"/>
    <w:next w:val="BodyText"/>
    <w:semiHidden/>
    <w:rsid w:val="00551FA1"/>
    <w:pPr>
      <w:spacing w:line="240" w:lineRule="auto"/>
    </w:pPr>
    <w:rPr>
      <w:sz w:val="20"/>
    </w:rPr>
  </w:style>
  <w:style w:type="paragraph" w:styleId="BalloonText">
    <w:name w:val="Balloon Text"/>
    <w:basedOn w:val="Normal"/>
    <w:semiHidden/>
    <w:rsid w:val="005F3677"/>
    <w:rPr>
      <w:rFonts w:ascii="Tahoma" w:hAnsi="Tahoma" w:cs="Tahoma"/>
      <w:sz w:val="16"/>
      <w:szCs w:val="16"/>
    </w:rPr>
  </w:style>
  <w:style w:type="paragraph" w:customStyle="1" w:styleId="zInstructionsBullet">
    <w:name w:val="z_Instructions Bullet"/>
    <w:basedOn w:val="zInstructions"/>
    <w:rsid w:val="004074D2"/>
    <w:pPr>
      <w:numPr>
        <w:numId w:val="15"/>
      </w:numPr>
    </w:pPr>
  </w:style>
  <w:style w:type="paragraph" w:styleId="TOC7">
    <w:name w:val="toc 7"/>
    <w:basedOn w:val="BodyText"/>
    <w:next w:val="Normal"/>
    <w:uiPriority w:val="39"/>
    <w:rsid w:val="00D65125"/>
    <w:pPr>
      <w:tabs>
        <w:tab w:val="left" w:pos="1418"/>
        <w:tab w:val="right" w:leader="dot" w:pos="9072"/>
      </w:tabs>
      <w:spacing w:before="240" w:after="60"/>
      <w:ind w:left="1418" w:right="567" w:hanging="1418"/>
    </w:pPr>
    <w:rPr>
      <w:b/>
    </w:rPr>
  </w:style>
  <w:style w:type="paragraph" w:styleId="TOC8">
    <w:name w:val="toc 8"/>
    <w:basedOn w:val="BodyText"/>
    <w:next w:val="Normal"/>
    <w:semiHidden/>
    <w:rsid w:val="00B34AD3"/>
    <w:pPr>
      <w:tabs>
        <w:tab w:val="right" w:leader="dot" w:pos="9072"/>
      </w:tabs>
      <w:spacing w:before="120" w:after="0"/>
      <w:ind w:left="1134" w:right="567" w:hanging="567"/>
    </w:pPr>
  </w:style>
  <w:style w:type="paragraph" w:styleId="TOC9">
    <w:name w:val="toc 9"/>
    <w:basedOn w:val="BodyText"/>
    <w:next w:val="Normal"/>
    <w:autoRedefine/>
    <w:semiHidden/>
    <w:rsid w:val="00B34AD3"/>
    <w:pPr>
      <w:tabs>
        <w:tab w:val="right" w:leader="dot" w:pos="9072"/>
      </w:tabs>
      <w:spacing w:before="120" w:after="0"/>
      <w:ind w:left="1985" w:right="567" w:hanging="851"/>
    </w:pPr>
  </w:style>
  <w:style w:type="paragraph" w:customStyle="1" w:styleId="References">
    <w:name w:val="References"/>
    <w:basedOn w:val="BodyText"/>
    <w:uiPriority w:val="8"/>
    <w:qFormat/>
    <w:rsid w:val="00EA3CBE"/>
    <w:pPr>
      <w:ind w:left="1135" w:hanging="284"/>
    </w:pPr>
  </w:style>
  <w:style w:type="paragraph" w:styleId="TOC5">
    <w:name w:val="toc 5"/>
    <w:basedOn w:val="TOC2"/>
    <w:next w:val="Normal"/>
    <w:uiPriority w:val="39"/>
    <w:rsid w:val="00D65125"/>
    <w:pPr>
      <w:ind w:left="567" w:firstLine="0"/>
    </w:pPr>
  </w:style>
  <w:style w:type="paragraph" w:styleId="TOC4">
    <w:name w:val="toc 4"/>
    <w:basedOn w:val="TOC1"/>
    <w:next w:val="Normal"/>
    <w:semiHidden/>
    <w:rsid w:val="00D65125"/>
    <w:pPr>
      <w:tabs>
        <w:tab w:val="clear" w:pos="567"/>
      </w:tabs>
      <w:ind w:left="0" w:firstLine="0"/>
    </w:pPr>
  </w:style>
  <w:style w:type="character" w:customStyle="1" w:styleId="CommentTextChar">
    <w:name w:val="Comment Text Char"/>
    <w:link w:val="CommentText"/>
    <w:uiPriority w:val="99"/>
    <w:semiHidden/>
    <w:locked/>
    <w:rsid w:val="005B24D0"/>
    <w:rPr>
      <w:rFonts w:ascii="Arial" w:hAnsi="Arial"/>
      <w:lang w:eastAsia="en-GB"/>
    </w:rPr>
  </w:style>
  <w:style w:type="character" w:customStyle="1" w:styleId="HeaderChar">
    <w:name w:val="Header Char"/>
    <w:basedOn w:val="DefaultParagraphFont"/>
    <w:link w:val="Header"/>
    <w:semiHidden/>
    <w:rsid w:val="00277AEE"/>
    <w:rPr>
      <w:rFonts w:ascii="Arial" w:hAnsi="Arial"/>
      <w:sz w:val="22"/>
      <w:szCs w:val="24"/>
      <w:lang w:eastAsia="en-GB"/>
    </w:rPr>
  </w:style>
  <w:style w:type="paragraph" w:customStyle="1" w:styleId="AppendixHeading1">
    <w:name w:val="Appendix Heading 1"/>
    <w:basedOn w:val="Normal"/>
    <w:next w:val="BodyText"/>
    <w:rsid w:val="00277AEE"/>
    <w:pPr>
      <w:keepNext/>
      <w:pageBreakBefore/>
      <w:tabs>
        <w:tab w:val="num" w:pos="1701"/>
        <w:tab w:val="left" w:pos="1985"/>
      </w:tabs>
      <w:spacing w:before="240" w:after="60" w:line="400" w:lineRule="atLeast"/>
      <w:outlineLvl w:val="5"/>
    </w:pPr>
    <w:rPr>
      <w:b/>
      <w:color w:val="0038A8"/>
      <w:sz w:val="32"/>
      <w:szCs w:val="20"/>
    </w:rPr>
  </w:style>
  <w:style w:type="table" w:customStyle="1" w:styleId="ADXDataTable">
    <w:name w:val="ADX Data Table"/>
    <w:basedOn w:val="TableNormal"/>
    <w:rsid w:val="00BC4963"/>
    <w:pPr>
      <w:spacing w:before="40" w:after="40"/>
    </w:pPr>
    <w:rPr>
      <w:rFonts w:ascii="Arial" w:hAnsi="Arial"/>
    </w:rPr>
    <w:tblPr>
      <w:tblCellMar>
        <w:left w:w="0" w:type="dxa"/>
        <w:right w:w="0" w:type="dxa"/>
      </w:tblCellMar>
    </w:tblPr>
    <w:tcPr>
      <w:shd w:val="clear" w:color="auto" w:fill="auto"/>
    </w:tcPr>
    <w:tblStylePr w:type="firstRow">
      <w:pPr>
        <w:wordWrap/>
        <w:jc w:val="left"/>
      </w:pPr>
      <w:rPr>
        <w:rFonts w:ascii="Arial" w:hAnsi="Arial"/>
        <w:b w:val="0"/>
        <w:sz w:val="20"/>
      </w:rPr>
      <w:tblPr/>
      <w:tcPr>
        <w:tcBorders>
          <w:top w:val="single" w:sz="4" w:space="0" w:color="auto"/>
          <w:left w:val="nil"/>
          <w:bottom w:val="single" w:sz="4" w:space="0" w:color="auto"/>
          <w:right w:val="nil"/>
          <w:insideH w:val="nil"/>
          <w:insideV w:val="nil"/>
          <w:tl2br w:val="nil"/>
          <w:tr2bl w:val="nil"/>
        </w:tcBorders>
        <w:shd w:val="clear" w:color="auto" w:fill="auto"/>
      </w:tcPr>
    </w:tblStylePr>
    <w:tblStylePr w:type="lastRow">
      <w:rPr>
        <w:rFonts w:ascii="Arial" w:hAnsi="Arial"/>
        <w:sz w:val="20"/>
      </w:rPr>
      <w:tblPr/>
      <w:tcPr>
        <w:tcBorders>
          <w:top w:val="nil"/>
          <w:left w:val="nil"/>
          <w:bottom w:val="single" w:sz="4" w:space="0" w:color="auto"/>
          <w:right w:val="nil"/>
          <w:insideH w:val="nil"/>
          <w:insideV w:val="nil"/>
          <w:tl2br w:val="nil"/>
          <w:tr2bl w:val="nil"/>
        </w:tcBorders>
        <w:shd w:val="clear" w:color="auto" w:fill="auto"/>
      </w:tcPr>
    </w:tblStylePr>
  </w:style>
  <w:style w:type="table" w:customStyle="1" w:styleId="ADXTextTable">
    <w:name w:val="ADX Text Table"/>
    <w:basedOn w:val="ADXDataTable"/>
    <w:rsid w:val="00BC4963"/>
    <w:rPr>
      <w:rFonts w:ascii="Calibri" w:hAnsi="Calibri"/>
    </w:rPr>
    <w:tblPr>
      <w:tblBorders>
        <w:bottom w:val="single" w:sz="4" w:space="0" w:color="auto"/>
      </w:tblBorders>
      <w:tblCellMar>
        <w:top w:w="57" w:type="dxa"/>
        <w:left w:w="108" w:type="dxa"/>
        <w:bottom w:w="57" w:type="dxa"/>
        <w:right w:w="108" w:type="dxa"/>
      </w:tblCellMar>
    </w:tblPr>
    <w:trPr>
      <w:cantSplit/>
    </w:trPr>
    <w:tblStylePr w:type="firstRow">
      <w:pPr>
        <w:wordWrap/>
        <w:jc w:val="left"/>
      </w:pPr>
      <w:rPr>
        <w:rFonts w:ascii="Calibri" w:hAnsi="Calibri"/>
        <w:b w:val="0"/>
        <w:sz w:val="20"/>
      </w:rPr>
      <w:tblPr/>
      <w:tcPr>
        <w:tcBorders>
          <w:top w:val="single" w:sz="4" w:space="0" w:color="auto"/>
          <w:left w:val="nil"/>
          <w:bottom w:val="single" w:sz="4" w:space="0" w:color="auto"/>
          <w:right w:val="nil"/>
          <w:insideH w:val="nil"/>
          <w:insideV w:val="nil"/>
          <w:tl2br w:val="nil"/>
          <w:tr2bl w:val="nil"/>
        </w:tcBorders>
        <w:shd w:val="clear" w:color="auto" w:fill="auto"/>
      </w:tcPr>
    </w:tblStylePr>
    <w:tblStylePr w:type="lastRow">
      <w:rPr>
        <w:rFonts w:ascii="Arial" w:hAnsi="Arial"/>
        <w:sz w:val="20"/>
      </w:rPr>
      <w:tblPr/>
      <w:tcPr>
        <w:tcBorders>
          <w:top w:val="nil"/>
          <w:left w:val="nil"/>
          <w:bottom w:val="single" w:sz="4" w:space="0" w:color="auto"/>
          <w:right w:val="nil"/>
          <w:insideH w:val="nil"/>
          <w:insideV w:val="nil"/>
          <w:tl2br w:val="nil"/>
          <w:tr2bl w:val="nil"/>
        </w:tcBorders>
        <w:shd w:val="clear" w:color="auto" w:fill="auto"/>
      </w:tcPr>
    </w:tblStylePr>
  </w:style>
  <w:style w:type="paragraph" w:customStyle="1" w:styleId="TableHeading">
    <w:name w:val="Table Heading"/>
    <w:basedOn w:val="Normal"/>
    <w:semiHidden/>
    <w:rsid w:val="0006284A"/>
    <w:pPr>
      <w:keepNext/>
      <w:spacing w:before="60" w:after="60"/>
      <w:jc w:val="center"/>
    </w:pPr>
    <w:rPr>
      <w:b/>
      <w:color w:val="1822F8"/>
      <w:sz w:val="20"/>
    </w:rPr>
  </w:style>
  <w:style w:type="paragraph" w:customStyle="1" w:styleId="TableBodyText">
    <w:name w:val="Table Body Text"/>
    <w:basedOn w:val="BodyText"/>
    <w:semiHidden/>
    <w:rsid w:val="00CD11A1"/>
    <w:pPr>
      <w:spacing w:before="60" w:after="60" w:line="240" w:lineRule="auto"/>
    </w:pPr>
    <w:rPr>
      <w:sz w:val="20"/>
    </w:rPr>
  </w:style>
  <w:style w:type="paragraph" w:customStyle="1" w:styleId="Numberedheadinglevel1">
    <w:name w:val="Numbered heading level 1"/>
    <w:basedOn w:val="BodyText"/>
    <w:next w:val="BodyText"/>
    <w:rsid w:val="00853344"/>
    <w:pPr>
      <w:keepNext/>
      <w:tabs>
        <w:tab w:val="num" w:pos="851"/>
      </w:tabs>
      <w:spacing w:before="240" w:after="60" w:line="280" w:lineRule="atLeast"/>
      <w:ind w:left="851" w:hanging="851"/>
      <w:outlineLvl w:val="6"/>
    </w:pPr>
    <w:rPr>
      <w:color w:val="0038A8"/>
      <w:sz w:val="32"/>
      <w:szCs w:val="20"/>
    </w:rPr>
  </w:style>
  <w:style w:type="paragraph" w:customStyle="1" w:styleId="Numberedheadinglevel2">
    <w:name w:val="Numbered heading level 2"/>
    <w:basedOn w:val="BodyText"/>
    <w:next w:val="BodyText"/>
    <w:rsid w:val="00A63251"/>
    <w:pPr>
      <w:keepNext/>
      <w:tabs>
        <w:tab w:val="num" w:pos="851"/>
      </w:tabs>
      <w:spacing w:before="240" w:after="60" w:line="280" w:lineRule="atLeast"/>
      <w:ind w:left="851" w:hanging="851"/>
      <w:outlineLvl w:val="7"/>
    </w:pPr>
    <w:rPr>
      <w:b/>
      <w:color w:val="0038A8"/>
      <w:sz w:val="28"/>
      <w:szCs w:val="20"/>
    </w:rPr>
  </w:style>
  <w:style w:type="paragraph" w:customStyle="1" w:styleId="Numberedheadinglevel3">
    <w:name w:val="Numbered heading level 3"/>
    <w:basedOn w:val="Heading3"/>
    <w:next w:val="BodyText"/>
    <w:rsid w:val="00A63251"/>
    <w:pPr>
      <w:numPr>
        <w:ilvl w:val="0"/>
        <w:numId w:val="0"/>
      </w:numPr>
      <w:tabs>
        <w:tab w:val="num" w:pos="851"/>
      </w:tabs>
      <w:ind w:left="851" w:hanging="851"/>
      <w:outlineLvl w:val="8"/>
    </w:pPr>
  </w:style>
  <w:style w:type="paragraph" w:customStyle="1" w:styleId="NumericTableHeading">
    <w:name w:val="Numeric Table Heading"/>
    <w:basedOn w:val="TableHeading"/>
    <w:uiPriority w:val="12"/>
    <w:rsid w:val="00C47D1E"/>
    <w:rPr>
      <w:sz w:val="18"/>
    </w:rPr>
  </w:style>
  <w:style w:type="paragraph" w:customStyle="1" w:styleId="NumericTableBodyText">
    <w:name w:val="Numeric Table Body Text"/>
    <w:basedOn w:val="TableBodyText"/>
    <w:uiPriority w:val="12"/>
    <w:rsid w:val="00C47D1E"/>
    <w:rPr>
      <w:sz w:val="18"/>
    </w:rPr>
  </w:style>
  <w:style w:type="paragraph" w:customStyle="1" w:styleId="NIWAChecklistBullet">
    <w:name w:val="NIWA Checklist Bullet"/>
    <w:basedOn w:val="Normal"/>
    <w:uiPriority w:val="12"/>
    <w:qFormat/>
    <w:rsid w:val="00006607"/>
    <w:pPr>
      <w:numPr>
        <w:numId w:val="19"/>
      </w:numPr>
      <w:spacing w:after="120"/>
      <w:jc w:val="both"/>
    </w:pPr>
    <w:rPr>
      <w:szCs w:val="22"/>
    </w:rPr>
  </w:style>
  <w:style w:type="paragraph" w:customStyle="1" w:styleId="zFooterOddLandscapeA3">
    <w:name w:val="z_Footer Odd Landscape A3"/>
    <w:basedOn w:val="zFooterOddLandscape"/>
    <w:uiPriority w:val="12"/>
    <w:qFormat/>
    <w:rsid w:val="00E44E34"/>
    <w:pPr>
      <w:tabs>
        <w:tab w:val="clear" w:pos="14005"/>
        <w:tab w:val="right" w:pos="21546"/>
      </w:tabs>
    </w:pPr>
    <w:rPr>
      <w:noProof/>
    </w:rPr>
  </w:style>
  <w:style w:type="paragraph" w:customStyle="1" w:styleId="zFooterEvenLandscapeA3">
    <w:name w:val="z_Footer Even Landscape A3"/>
    <w:basedOn w:val="zFooterOddLandscapeA3"/>
    <w:uiPriority w:val="12"/>
    <w:qFormat/>
    <w:rsid w:val="006A5777"/>
  </w:style>
  <w:style w:type="paragraph" w:customStyle="1" w:styleId="zCoverLogo">
    <w:name w:val="z_Cover Logo"/>
    <w:autoRedefine/>
    <w:uiPriority w:val="12"/>
    <w:rsid w:val="00E10003"/>
    <w:pPr>
      <w:spacing w:before="240" w:after="240"/>
      <w:ind w:right="-709"/>
      <w:jc w:val="right"/>
    </w:pPr>
    <w:rPr>
      <w:rFonts w:ascii="Calibri" w:hAnsi="Calibri"/>
      <w:color w:val="000000" w:themeColor="text1"/>
      <w:sz w:val="16"/>
      <w:szCs w:val="24"/>
      <w:lang w:eastAsia="en-GB"/>
    </w:rPr>
  </w:style>
  <w:style w:type="paragraph" w:customStyle="1" w:styleId="zReportPreparedFor">
    <w:name w:val="z_Report Prepared For"/>
    <w:basedOn w:val="zReportSubtitle"/>
    <w:uiPriority w:val="12"/>
    <w:qFormat/>
    <w:rsid w:val="00A05198"/>
    <w:pPr>
      <w:spacing w:line="240" w:lineRule="auto"/>
    </w:pPr>
    <w:rPr>
      <w:rFonts w:ascii="Aptos" w:hAnsi="Aptos"/>
      <w:b/>
      <w:i/>
      <w:color w:val="090916"/>
      <w:sz w:val="32"/>
    </w:rPr>
  </w:style>
  <w:style w:type="character" w:customStyle="1" w:styleId="BodyTextIndentChar">
    <w:name w:val="Body Text Indent Char"/>
    <w:basedOn w:val="DefaultParagraphFont"/>
    <w:link w:val="BodyTextIndent"/>
    <w:semiHidden/>
    <w:rsid w:val="00093121"/>
    <w:rPr>
      <w:rFonts w:ascii="Calibri" w:hAnsi="Calibri"/>
      <w:sz w:val="22"/>
      <w:szCs w:val="24"/>
      <w:lang w:eastAsia="en-GB"/>
    </w:rPr>
  </w:style>
  <w:style w:type="paragraph" w:customStyle="1" w:styleId="zPicturePlaceholder">
    <w:name w:val="z_Picture Placeholder"/>
    <w:basedOn w:val="Normal"/>
    <w:uiPriority w:val="12"/>
    <w:qFormat/>
    <w:rsid w:val="005205A1"/>
    <w:pPr>
      <w:jc w:val="center"/>
    </w:pPr>
  </w:style>
  <w:style w:type="paragraph" w:customStyle="1" w:styleId="NIWAPostal0">
    <w:name w:val="NIWAPostal0"/>
    <w:rsid w:val="00FD1EEE"/>
    <w:pPr>
      <w:spacing w:after="160" w:line="259" w:lineRule="auto"/>
    </w:pPr>
    <w:rPr>
      <w:rFonts w:asciiTheme="minorHAnsi" w:eastAsiaTheme="minorEastAsia" w:hAnsiTheme="minorHAnsi"/>
      <w:sz w:val="3276"/>
      <w:szCs w:val="32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1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32"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footer" Target="foot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ghaddamr\appdata\roaming\microsoft\templates\Client%20Repor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ExpireDateSaved xmlns="http://schemas.microsoft.com/sharepoint/v3" xsi:nil="true"/>
    <_dlc_ExpireDate xmlns="http://schemas.microsoft.com/sharepoint/v3">2055-07-02T21:02:05+00:00</_dlc_ExpireDate>
    <TaxCatchAll xmlns="a86e351f-7290-45ec-9de9-b8537a1bba3b" xsi:nil="true"/>
    <lcf76f155ced4ddcb4097134ff3c332f xmlns="91d2afad-11c3-4c0f-bc78-adcc09eb26c3">
      <Terms xmlns="http://schemas.microsoft.com/office/infopath/2007/PartnerControls"/>
    </lcf76f155ced4ddcb4097134ff3c332f>
    <NIWARegion xmlns="00ab8930-3dac-4a5f-b8e2-bfd871acd2f8" xsi:nil="true"/>
  </documentManagement>
</p:properties>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578B8A04618E8E449FD87F7855DF0553" ma:contentTypeVersion="22" ma:contentTypeDescription="Create a new document." ma:contentTypeScope="" ma:versionID="858a3e411c020d75d9d23ceacd6df1ac">
  <xsd:schema xmlns:xsd="http://www.w3.org/2001/XMLSchema" xmlns:xs="http://www.w3.org/2001/XMLSchema" xmlns:p="http://schemas.microsoft.com/office/2006/metadata/properties" xmlns:ns1="http://schemas.microsoft.com/sharepoint/v3" xmlns:ns2="91d2afad-11c3-4c0f-bc78-adcc09eb26c3" xmlns:ns3="00ab8930-3dac-4a5f-b8e2-bfd871acd2f8" xmlns:ns4="a86e351f-7290-45ec-9de9-b8537a1bba3b" targetNamespace="http://schemas.microsoft.com/office/2006/metadata/properties" ma:root="true" ma:fieldsID="1fdc8c83dce33be6137a826dd3326c5a" ns1:_="" ns2:_="" ns3:_="" ns4:_="">
    <xsd:import namespace="http://schemas.microsoft.com/sharepoint/v3"/>
    <xsd:import namespace="91d2afad-11c3-4c0f-bc78-adcc09eb26c3"/>
    <xsd:import namespace="00ab8930-3dac-4a5f-b8e2-bfd871acd2f8"/>
    <xsd:import namespace="a86e351f-7290-45ec-9de9-b8537a1bba3b"/>
    <xsd:element name="properties">
      <xsd:complexType>
        <xsd:sequence>
          <xsd:element name="documentManagement">
            <xsd:complexType>
              <xsd:all>
                <xsd:element ref="ns1:_dlc_ExpireDateSaved" minOccurs="0"/>
                <xsd:element ref="ns1:_dlc_ExpireDate" minOccurs="0"/>
                <xsd:element ref="ns1:_dlc_Exempt"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NIWARegion" minOccurs="0"/>
                <xsd:element ref="ns2:lcf76f155ced4ddcb4097134ff3c332f" minOccurs="0"/>
                <xsd:element ref="ns4:TaxCatchAll"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pireDateSaved" ma:index="8" nillable="true" ma:displayName="Original Expiration Date" ma:hidden="true" ma:internalName="_dlc_ExpireDateSaved" ma:readOnly="true">
      <xsd:simpleType>
        <xsd:restriction base="dms:DateTime"/>
      </xsd:simpleType>
    </xsd:element>
    <xsd:element name="_dlc_ExpireDate" ma:index="9" nillable="true" ma:displayName="Expiration Date" ma:description="" ma:hidden="true" ma:indexed="true" ma:internalName="_dlc_ExpireDate" ma:readOnly="true">
      <xsd:simpleType>
        <xsd:restriction base="dms:DateTime"/>
      </xsd:simpleType>
    </xsd:element>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d2afad-11c3-4c0f-bc78-adcc09eb26c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bd402dad-bc19-4233-a646-55cef55da4c1"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dexed="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ab8930-3dac-4a5f-b8e2-bfd871acd2f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NIWARegion" ma:index="22" nillable="true" ma:displayName="NIWA Region" ma:format="Dropdown" ma:internalName="NIWARegion">
      <xsd:simpleType>
        <xsd:restriction base="dms:Choice">
          <xsd:enumeration value="All"/>
          <xsd:enumeration value="Auckland"/>
          <xsd:enumeration value="Christchurch"/>
          <xsd:enumeration value="EIO"/>
          <xsd:enumeration value="Hamilton"/>
          <xsd:enumeration value="Nelson"/>
          <xsd:enumeration value="Wellington"/>
        </xsd:restriction>
      </xsd:simpleType>
    </xsd:element>
  </xsd:schema>
  <xsd:schema xmlns:xsd="http://www.w3.org/2001/XMLSchema" xmlns:xs="http://www.w3.org/2001/XMLSchema" xmlns:dms="http://schemas.microsoft.com/office/2006/documentManagement/types" xmlns:pc="http://schemas.microsoft.com/office/infopath/2007/PartnerControls" targetNamespace="a86e351f-7290-45ec-9de9-b8537a1bba3b"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eed97594-26f5-446d-a340-9def283a9df2}" ma:internalName="TaxCatchAll" ma:showField="CatchAllData" ma:web="e9345a45-bf9d-4711-8ecd-e4f49a859a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F0C654-A94A-48DD-B1F7-2519B52D1778}">
  <ds:schemaRefs>
    <ds:schemaRef ds:uri="http://schemas.microsoft.com/sharepoint/v3/contenttype/forms"/>
  </ds:schemaRefs>
</ds:datastoreItem>
</file>

<file path=customXml/itemProps2.xml><?xml version="1.0" encoding="utf-8"?>
<ds:datastoreItem xmlns:ds="http://schemas.openxmlformats.org/officeDocument/2006/customXml" ds:itemID="{C5DAD135-9E0C-42C4-A1E9-753E980C41E9}">
  <ds:schemaRefs>
    <ds:schemaRef ds:uri="http://schemas.microsoft.com/office/2006/metadata/properties"/>
    <ds:schemaRef ds:uri="http://schemas.microsoft.com/office/infopath/2007/PartnerControls"/>
    <ds:schemaRef ds:uri="http://schemas.microsoft.com/sharepoint/v3"/>
    <ds:schemaRef ds:uri="a86e351f-7290-45ec-9de9-b8537a1bba3b"/>
    <ds:schemaRef ds:uri="91d2afad-11c3-4c0f-bc78-adcc09eb26c3"/>
    <ds:schemaRef ds:uri="00ab8930-3dac-4a5f-b8e2-bfd871acd2f8"/>
  </ds:schemaRefs>
</ds:datastoreItem>
</file>

<file path=customXml/itemProps3.xml><?xml version="1.0" encoding="utf-8"?>
<ds:datastoreItem xmlns:ds="http://schemas.openxmlformats.org/officeDocument/2006/customXml" ds:itemID="{B0075F04-3972-476C-AAAB-6A038CBEBC40}">
  <ds:schemaRefs>
    <ds:schemaRef ds:uri="http://schemas.microsoft.com/office/2006/customDocumentInformationPanel"/>
  </ds:schemaRefs>
</ds:datastoreItem>
</file>

<file path=customXml/itemProps4.xml><?xml version="1.0" encoding="utf-8"?>
<ds:datastoreItem xmlns:ds="http://schemas.openxmlformats.org/officeDocument/2006/customXml" ds:itemID="{31E21952-9F0B-4B73-B0A1-6C3CE28FB16C}">
  <ds:schemaRefs>
    <ds:schemaRef ds:uri="http://schemas.openxmlformats.org/officeDocument/2006/bibliography"/>
  </ds:schemaRefs>
</ds:datastoreItem>
</file>

<file path=customXml/itemProps5.xml><?xml version="1.0" encoding="utf-8"?>
<ds:datastoreItem xmlns:ds="http://schemas.openxmlformats.org/officeDocument/2006/customXml" ds:itemID="{31E86525-C604-479C-93E6-6651D498EF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d2afad-11c3-4c0f-bc78-adcc09eb26c3"/>
    <ds:schemaRef ds:uri="00ab8930-3dac-4a5f-b8e2-bfd871acd2f8"/>
    <ds:schemaRef ds:uri="a86e351f-7290-45ec-9de9-b8537a1bba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Client Report</Template>
  <TotalTime>6</TotalTime>
  <Pages>17</Pages>
  <Words>1928</Words>
  <Characters>11146</Characters>
  <Application>Microsoft Office Word</Application>
  <DocSecurity>0</DocSecurity>
  <Lines>318</Lines>
  <Paragraphs>181</Paragraphs>
  <ScaleCrop>false</ScaleCrop>
  <HeadingPairs>
    <vt:vector size="2" baseType="variant">
      <vt:variant>
        <vt:lpstr>Title</vt:lpstr>
      </vt:variant>
      <vt:variant>
        <vt:i4>1</vt:i4>
      </vt:variant>
    </vt:vector>
  </HeadingPairs>
  <TitlesOfParts>
    <vt:vector size="1" baseType="lpstr">
      <vt:lpstr>NIWA Client report</vt:lpstr>
    </vt:vector>
  </TitlesOfParts>
  <Company>NIWA Limited</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NIWA Client report</dc:title>
  <dc:subject>QMRA Batch Processing Web Application</dc:subject>
  <dc:creator>Hamilton</dc:creator>
  <cp:lastModifiedBy>Reza Moghaddam</cp:lastModifiedBy>
  <cp:revision>2</cp:revision>
  <cp:lastPrinted>2012-10-26T00:59:00Z</cp:lastPrinted>
  <dcterms:created xsi:type="dcterms:W3CDTF">2025-11-17T00:41:00Z</dcterms:created>
  <dcterms:modified xsi:type="dcterms:W3CDTF">2025-11-17T00:47:00Z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0x010100578B8A04618E8E449FD87F7855DF0553</vt:lpwstr>
  </property>
  <property fmtid="{D5CDD505-2E9C-101B-9397-08002B2CF9AE}" pid="3" name="_dlc_policyId">
    <vt:lpwstr>/sites/Executive/OMT/NationalProjectManagement</vt:lpwstr>
  </property>
  <property fmtid="{D5CDD505-2E9C-101B-9397-08002B2CF9AE}" pid="4" name="ItemRetentionFormula">
    <vt:lpwstr>&lt;formula id="Microsoft.Office.RecordsManagement.PolicyFeatures.Expiration.Formula.BuiltIn"&gt;&lt;number&gt;30&lt;/number&gt;&lt;property&gt;Created&lt;/property&gt;&lt;propertyId&gt;8c06beca-0777-48f7-91c7-6da68bc07b69&lt;/propertyId&gt;&lt;period&gt;years&lt;/period&gt;&lt;/formula&gt;</vt:lpwstr>
  </property>
  <property fmtid="{D5CDD505-2E9C-101B-9397-08002B2CF9AE}" pid="5" name="MediaServiceImageTags">
    <vt:lpwstr/>
  </property>
  <property fmtid="{D5CDD505-2E9C-101B-9397-08002B2CF9AE}" pid="6" name="Fiscal_x0020_Year">
    <vt:lpwstr/>
  </property>
  <property fmtid="{D5CDD505-2E9C-101B-9397-08002B2CF9AE}" pid="7" name="Fiscal Year">
    <vt:lpwstr/>
  </property>
  <property fmtid="{D5CDD505-2E9C-101B-9397-08002B2CF9AE}" pid="8" name="GrammarlyDocumentId">
    <vt:lpwstr>f593e551-3b5c-4b82-b221-615ee143f002</vt:lpwstr>
  </property>
</Properties>
</file>